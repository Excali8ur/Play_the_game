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A987E" w14:textId="77777777" w:rsidR="00870D46" w:rsidRPr="009E50A2" w:rsidRDefault="00870D46" w:rsidP="00870D46">
      <w:pPr>
        <w:rPr>
          <w:rFonts w:ascii="Avenir Next LT Pro" w:hAnsi="Avenir Next LT Pro"/>
          <w:sz w:val="56"/>
          <w:szCs w:val="56"/>
        </w:rPr>
      </w:pPr>
      <w:bookmarkStart w:id="0" w:name="_Toc200006918"/>
    </w:p>
    <w:p w14:paraId="15D8D592" w14:textId="42B63B50" w:rsidR="00870D46" w:rsidRDefault="00870D46" w:rsidP="00870D46">
      <w:pPr>
        <w:ind w:left="1134"/>
        <w:rPr>
          <w:rFonts w:ascii="Avenir Next LT Pro" w:hAnsi="Avenir Next LT Pro"/>
          <w:sz w:val="64"/>
          <w:szCs w:val="64"/>
        </w:rPr>
      </w:pPr>
      <w:r w:rsidRPr="009E50A2">
        <w:rPr>
          <w:rFonts w:ascii="Avenir Next LT Pro" w:hAnsi="Avenir Next LT Pro"/>
          <w:sz w:val="56"/>
          <w:szCs w:val="56"/>
        </w:rPr>
        <w:br/>
      </w:r>
      <w:r w:rsidR="00D44EC8">
        <w:rPr>
          <w:rFonts w:ascii="Avenir Next LT Pro" w:hAnsi="Avenir Next LT Pro"/>
          <w:sz w:val="64"/>
          <w:szCs w:val="64"/>
        </w:rPr>
        <w:t>Ontwerp</w:t>
      </w:r>
    </w:p>
    <w:p w14:paraId="10383C24" w14:textId="37AB2826" w:rsidR="00D44EC8" w:rsidRDefault="00D44EC8" w:rsidP="00870D46">
      <w:pPr>
        <w:ind w:left="1134"/>
        <w:rPr>
          <w:rFonts w:ascii="Avenir Next LT Pro" w:hAnsi="Avenir Next LT Pro"/>
          <w:sz w:val="64"/>
          <w:szCs w:val="64"/>
        </w:rPr>
      </w:pPr>
      <w:r>
        <w:rPr>
          <w:rFonts w:ascii="Avenir Next LT Pro" w:hAnsi="Avenir Next LT Pro"/>
          <w:sz w:val="64"/>
          <w:szCs w:val="64"/>
        </w:rPr>
        <w:t>[Onderwerp]</w:t>
      </w:r>
    </w:p>
    <w:p w14:paraId="6697AD59" w14:textId="25A9CBB6" w:rsidR="00D44EC8" w:rsidRDefault="00D44EC8" w:rsidP="00870D46">
      <w:pPr>
        <w:ind w:left="1134"/>
        <w:rPr>
          <w:rFonts w:ascii="Avenir Next LT Pro" w:hAnsi="Avenir Next LT Pro"/>
          <w:sz w:val="64"/>
          <w:szCs w:val="64"/>
        </w:rPr>
      </w:pPr>
      <w:r>
        <w:rPr>
          <w:rFonts w:ascii="Avenir Next LT Pro" w:hAnsi="Avenir Next LT Pro"/>
          <w:sz w:val="64"/>
          <w:szCs w:val="64"/>
        </w:rPr>
        <w:t>Versie 1.0</w:t>
      </w:r>
    </w:p>
    <w:p w14:paraId="4B8EDCB7" w14:textId="77777777" w:rsidR="00D44EC8" w:rsidRDefault="00D44EC8" w:rsidP="00870D46">
      <w:pPr>
        <w:ind w:left="1134"/>
        <w:rPr>
          <w:rFonts w:ascii="Avenir Next LT Pro" w:hAnsi="Avenir Next LT Pro"/>
          <w:sz w:val="64"/>
          <w:szCs w:val="64"/>
        </w:rPr>
      </w:pPr>
    </w:p>
    <w:p w14:paraId="3D9A2414" w14:textId="38E2073D" w:rsidR="005F6A9A" w:rsidRDefault="005F6A9A" w:rsidP="00870D46">
      <w:pPr>
        <w:ind w:left="1134"/>
        <w:rPr>
          <w:rFonts w:ascii="Avenir Next LT Pro" w:hAnsi="Avenir Next LT Pro"/>
          <w:sz w:val="36"/>
          <w:szCs w:val="36"/>
        </w:rPr>
      </w:pPr>
      <w:r>
        <w:rPr>
          <w:rFonts w:ascii="Avenir Next LT Pro" w:hAnsi="Avenir Next LT Pro"/>
          <w:sz w:val="36"/>
          <w:szCs w:val="36"/>
        </w:rPr>
        <w:t>Casusgroep: [Naam Casusgroep]</w:t>
      </w:r>
    </w:p>
    <w:p w14:paraId="1DAECF94" w14:textId="77777777" w:rsidR="005F6A9A" w:rsidRPr="005F6A9A" w:rsidRDefault="005F6A9A" w:rsidP="005F6A9A">
      <w:pPr>
        <w:ind w:left="1134"/>
        <w:rPr>
          <w:rFonts w:ascii="Avenir Next LT Pro" w:hAnsi="Avenir Next LT Pro"/>
          <w:sz w:val="28"/>
          <w:szCs w:val="28"/>
        </w:rPr>
      </w:pPr>
      <w:r w:rsidRPr="005F6A9A">
        <w:rPr>
          <w:rFonts w:ascii="Avenir Next LT Pro" w:hAnsi="Avenir Next LT Pro"/>
          <w:sz w:val="28"/>
          <w:szCs w:val="28"/>
        </w:rPr>
        <w:t>Groep: [Groep/Klas]</w:t>
      </w:r>
    </w:p>
    <w:p w14:paraId="6E94E292" w14:textId="77777777" w:rsidR="005F6A9A" w:rsidRDefault="005F6A9A" w:rsidP="00870D46">
      <w:pPr>
        <w:ind w:left="1134"/>
        <w:rPr>
          <w:rFonts w:ascii="Avenir Next LT Pro" w:hAnsi="Avenir Next LT Pro"/>
          <w:sz w:val="28"/>
          <w:szCs w:val="28"/>
        </w:rPr>
      </w:pPr>
    </w:p>
    <w:p w14:paraId="1A51DF6B" w14:textId="73C52E7A" w:rsidR="00D44EC8" w:rsidRPr="005F6A9A" w:rsidRDefault="00D44EC8" w:rsidP="00870D46">
      <w:pPr>
        <w:ind w:left="1134"/>
        <w:rPr>
          <w:rFonts w:ascii="Avenir Next LT Pro" w:hAnsi="Avenir Next LT Pro"/>
          <w:sz w:val="28"/>
          <w:szCs w:val="28"/>
        </w:rPr>
      </w:pPr>
      <w:r w:rsidRPr="005F6A9A">
        <w:rPr>
          <w:rFonts w:ascii="Avenir Next LT Pro" w:hAnsi="Avenir Next LT Pro"/>
          <w:sz w:val="28"/>
          <w:szCs w:val="28"/>
        </w:rPr>
        <w:t>Naam: [Naam leerling]</w:t>
      </w:r>
    </w:p>
    <w:p w14:paraId="10E82A63" w14:textId="2A9A19E5" w:rsidR="00D44EC8" w:rsidRDefault="00D44EC8" w:rsidP="00870D46">
      <w:pPr>
        <w:ind w:left="1134"/>
        <w:rPr>
          <w:rFonts w:ascii="Avenir Next LT Pro" w:hAnsi="Avenir Next LT Pro"/>
          <w:sz w:val="28"/>
          <w:szCs w:val="28"/>
        </w:rPr>
      </w:pPr>
      <w:r w:rsidRPr="005F6A9A">
        <w:rPr>
          <w:rFonts w:ascii="Avenir Next LT Pro" w:hAnsi="Avenir Next LT Pro"/>
          <w:sz w:val="28"/>
          <w:szCs w:val="28"/>
        </w:rPr>
        <w:t>Studentnummer: [Studentnummer]</w:t>
      </w:r>
    </w:p>
    <w:p w14:paraId="0020C8B0" w14:textId="77777777" w:rsidR="005F6A9A" w:rsidRDefault="005F6A9A" w:rsidP="00870D46">
      <w:pPr>
        <w:ind w:left="1134"/>
        <w:rPr>
          <w:rFonts w:ascii="Avenir Next LT Pro" w:hAnsi="Avenir Next LT Pro"/>
          <w:sz w:val="28"/>
          <w:szCs w:val="28"/>
        </w:rPr>
      </w:pPr>
    </w:p>
    <w:p w14:paraId="486FCA67" w14:textId="77777777" w:rsidR="005F6A9A" w:rsidRDefault="005F6A9A" w:rsidP="00870D46">
      <w:pPr>
        <w:ind w:left="1134"/>
        <w:rPr>
          <w:rFonts w:ascii="Avenir Next LT Pro" w:hAnsi="Avenir Next LT Pro"/>
          <w:sz w:val="28"/>
          <w:szCs w:val="28"/>
        </w:rPr>
      </w:pPr>
    </w:p>
    <w:p w14:paraId="4AA541C2" w14:textId="4A06AE46" w:rsidR="005F6A9A" w:rsidRPr="005F6A9A" w:rsidRDefault="005F6A9A" w:rsidP="00870D46">
      <w:pPr>
        <w:ind w:left="1134"/>
        <w:rPr>
          <w:rFonts w:ascii="Avenir Next LT Pro" w:hAnsi="Avenir Next LT Pro"/>
          <w:sz w:val="28"/>
          <w:szCs w:val="28"/>
        </w:rPr>
      </w:pPr>
      <w:r>
        <w:rPr>
          <w:rFonts w:ascii="Avenir Next LT Pro" w:hAnsi="Avenir Next LT Pro"/>
          <w:sz w:val="28"/>
          <w:szCs w:val="28"/>
        </w:rPr>
        <w:t>Datum laatste wijziging: [Datum]</w:t>
      </w:r>
    </w:p>
    <w:p w14:paraId="3A85F391" w14:textId="77777777" w:rsidR="00870D46" w:rsidRPr="009E50A2" w:rsidRDefault="00870D46" w:rsidP="00870D46">
      <w:pPr>
        <w:rPr>
          <w:rFonts w:ascii="Avenir Next LT Pro" w:hAnsi="Avenir Next LT Pro"/>
        </w:rPr>
        <w:sectPr w:rsidR="00870D46" w:rsidRPr="009E50A2" w:rsidSect="00870D46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type w:val="continuous"/>
          <w:pgSz w:w="11907" w:h="16840" w:code="9"/>
          <w:pgMar w:top="1440" w:right="1440" w:bottom="1440" w:left="1440" w:header="709" w:footer="709" w:gutter="0"/>
          <w:cols w:space="708"/>
          <w:docGrid w:linePitch="360"/>
        </w:sectPr>
      </w:pPr>
      <w:r w:rsidRPr="009E50A2">
        <w:rPr>
          <w:rFonts w:ascii="Avenir Next LT Pro" w:hAnsi="Avenir Next LT Pro"/>
        </w:rPr>
        <w:br w:type="page"/>
      </w:r>
    </w:p>
    <w:bookmarkEnd w:id="0"/>
    <w:p w14:paraId="3FDDDDFD" w14:textId="77777777" w:rsidR="00870D46" w:rsidRPr="009E50A2" w:rsidRDefault="00870D46" w:rsidP="00870D46">
      <w:pPr>
        <w:pStyle w:val="Zuyd"/>
        <w:sectPr w:rsidR="00870D46" w:rsidRPr="009E50A2" w:rsidSect="00870D46">
          <w:headerReference w:type="default" r:id="rId17"/>
          <w:footerReference w:type="default" r:id="rId18"/>
          <w:headerReference w:type="first" r:id="rId19"/>
          <w:footerReference w:type="first" r:id="rId20"/>
          <w:pgSz w:w="11906" w:h="16838" w:code="9"/>
          <w:pgMar w:top="1440" w:right="1440" w:bottom="1440" w:left="1440" w:header="567" w:footer="567" w:gutter="0"/>
          <w:pgNumType w:start="1"/>
          <w:cols w:space="708"/>
          <w:docGrid w:linePitch="360"/>
        </w:sectPr>
      </w:pPr>
    </w:p>
    <w:p w14:paraId="3D9A045C" w14:textId="77777777" w:rsidR="00870D46" w:rsidRPr="009E50A2" w:rsidRDefault="00870D46" w:rsidP="00870D46">
      <w:pPr>
        <w:pStyle w:val="Zuyd"/>
      </w:pPr>
    </w:p>
    <w:sdt>
      <w:sdtPr>
        <w:rPr>
          <w:rFonts w:ascii="Verdana" w:eastAsia="Calibri" w:hAnsi="Verdana"/>
          <w:color w:val="auto"/>
          <w:sz w:val="20"/>
          <w:szCs w:val="20"/>
          <w:lang w:eastAsia="en-US"/>
        </w:rPr>
        <w:id w:val="-13595046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0E65A49" w14:textId="139F0B2A" w:rsidR="002628D6" w:rsidRDefault="002628D6" w:rsidP="002628D6">
          <w:pPr>
            <w:pStyle w:val="Kopvaninhoudsopgave"/>
            <w:numPr>
              <w:ilvl w:val="0"/>
              <w:numId w:val="0"/>
            </w:numPr>
            <w:ind w:left="432" w:hanging="432"/>
          </w:pPr>
          <w:r>
            <w:t>Inhoudsopgave</w:t>
          </w:r>
        </w:p>
        <w:p w14:paraId="6B93C29D" w14:textId="6B6D23BC" w:rsidR="00862464" w:rsidRDefault="002628D6">
          <w:pPr>
            <w:pStyle w:val="Inhopg1"/>
            <w:tabs>
              <w:tab w:val="left" w:pos="400"/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r>
            <w:rPr>
              <w:b w:val="0"/>
              <w:bCs w:val="0"/>
              <w:caps w:val="0"/>
            </w:rPr>
            <w:fldChar w:fldCharType="begin"/>
          </w:r>
          <w:r>
            <w:rPr>
              <w:b w:val="0"/>
              <w:bCs w:val="0"/>
              <w:caps w:val="0"/>
            </w:rPr>
            <w:instrText xml:space="preserve"> TOC \o "1-3" \h \z \u </w:instrText>
          </w:r>
          <w:r>
            <w:rPr>
              <w:b w:val="0"/>
              <w:bCs w:val="0"/>
              <w:caps w:val="0"/>
            </w:rPr>
            <w:fldChar w:fldCharType="separate"/>
          </w:r>
          <w:hyperlink w:anchor="_Toc215063117" w:history="1">
            <w:r w:rsidR="00862464" w:rsidRPr="007739FA">
              <w:rPr>
                <w:rStyle w:val="Hyperlink"/>
                <w:noProof/>
              </w:rPr>
              <w:t>1</w:t>
            </w:r>
            <w:r w:rsidR="00862464"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="00862464" w:rsidRPr="007739FA">
              <w:rPr>
                <w:rStyle w:val="Hyperlink"/>
                <w:noProof/>
              </w:rPr>
              <w:t>Inleiding</w:t>
            </w:r>
            <w:r w:rsidR="00862464">
              <w:rPr>
                <w:noProof/>
                <w:webHidden/>
              </w:rPr>
              <w:tab/>
            </w:r>
            <w:r w:rsidR="00862464">
              <w:rPr>
                <w:noProof/>
                <w:webHidden/>
              </w:rPr>
              <w:fldChar w:fldCharType="begin"/>
            </w:r>
            <w:r w:rsidR="00862464">
              <w:rPr>
                <w:noProof/>
                <w:webHidden/>
              </w:rPr>
              <w:instrText xml:space="preserve"> PAGEREF _Toc215063117 \h </w:instrText>
            </w:r>
            <w:r w:rsidR="00862464">
              <w:rPr>
                <w:noProof/>
                <w:webHidden/>
              </w:rPr>
            </w:r>
            <w:r w:rsidR="00862464">
              <w:rPr>
                <w:noProof/>
                <w:webHidden/>
              </w:rPr>
              <w:fldChar w:fldCharType="separate"/>
            </w:r>
            <w:r w:rsidR="00862464">
              <w:rPr>
                <w:noProof/>
                <w:webHidden/>
              </w:rPr>
              <w:t>1</w:t>
            </w:r>
            <w:r w:rsidR="00862464">
              <w:rPr>
                <w:noProof/>
                <w:webHidden/>
              </w:rPr>
              <w:fldChar w:fldCharType="end"/>
            </w:r>
          </w:hyperlink>
        </w:p>
        <w:p w14:paraId="1E9DF46D" w14:textId="396F72B4" w:rsidR="00862464" w:rsidRDefault="00862464">
          <w:pPr>
            <w:pStyle w:val="Inhopg1"/>
            <w:tabs>
              <w:tab w:val="left" w:pos="400"/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15063118" w:history="1">
            <w:r w:rsidRPr="007739FA">
              <w:rPr>
                <w:rStyle w:val="Hyperlink"/>
                <w:noProof/>
              </w:rPr>
              <w:t>2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7739FA">
              <w:rPr>
                <w:rStyle w:val="Hyperlink"/>
                <w:noProof/>
              </w:rPr>
              <w:t>Eisen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_Toc215063118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6C8F3" w14:textId="6D362A83" w:rsidR="00862464" w:rsidRDefault="00862464">
          <w:pPr>
            <w:pStyle w:val="Inhopg2"/>
            <w:tabs>
              <w:tab w:val="left" w:pos="800"/>
              <w:tab w:val="right" w:leader="dot" w:pos="9016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15063119" w:history="1">
            <w:r w:rsidRPr="007739FA">
              <w:rPr>
                <w:rStyle w:val="Hyperlink"/>
                <w:noProof/>
              </w:rPr>
              <w:t>2.1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7739FA">
              <w:rPr>
                <w:rStyle w:val="Hyperlink"/>
                <w:noProof/>
              </w:rPr>
              <w:t>Userstories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_Toc215063119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7D376" w14:textId="7E4C49C5" w:rsidR="00862464" w:rsidRDefault="00862464">
          <w:pPr>
            <w:pStyle w:val="Inhopg2"/>
            <w:tabs>
              <w:tab w:val="left" w:pos="800"/>
              <w:tab w:val="right" w:leader="dot" w:pos="9016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15063120" w:history="1">
            <w:r w:rsidRPr="007739FA">
              <w:rPr>
                <w:rStyle w:val="Hyperlink"/>
                <w:noProof/>
              </w:rPr>
              <w:t>2.2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7739FA">
              <w:rPr>
                <w:rStyle w:val="Hyperlink"/>
                <w:noProof/>
              </w:rPr>
              <w:t>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_Toc215063120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8571F" w14:textId="58090EF3" w:rsidR="00862464" w:rsidRDefault="00862464">
          <w:pPr>
            <w:pStyle w:val="Inhopg2"/>
            <w:tabs>
              <w:tab w:val="left" w:pos="800"/>
              <w:tab w:val="right" w:leader="dot" w:pos="9016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15063121" w:history="1">
            <w:r w:rsidRPr="007739FA">
              <w:rPr>
                <w:rStyle w:val="Hyperlink"/>
                <w:noProof/>
              </w:rPr>
              <w:t>2.3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7739FA">
              <w:rPr>
                <w:rStyle w:val="Hyperlink"/>
                <w:noProof/>
              </w:rPr>
              <w:t>Doelgroepsanalyse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_Toc215063121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3007A" w14:textId="64180E33" w:rsidR="00862464" w:rsidRDefault="00862464">
          <w:pPr>
            <w:pStyle w:val="Inhopg2"/>
            <w:tabs>
              <w:tab w:val="left" w:pos="800"/>
              <w:tab w:val="right" w:leader="dot" w:pos="9016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15063122" w:history="1">
            <w:r w:rsidRPr="007739FA">
              <w:rPr>
                <w:rStyle w:val="Hyperlink"/>
                <w:noProof/>
              </w:rPr>
              <w:t>2.4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7739FA">
              <w:rPr>
                <w:rStyle w:val="Hyperlink"/>
                <w:noProof/>
              </w:rPr>
              <w:t>Taakanalyse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_Toc215063122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61559" w14:textId="00160B6C" w:rsidR="00862464" w:rsidRDefault="00862464">
          <w:pPr>
            <w:pStyle w:val="Inhopg1"/>
            <w:tabs>
              <w:tab w:val="left" w:pos="400"/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15063123" w:history="1">
            <w:r w:rsidRPr="007739FA">
              <w:rPr>
                <w:rStyle w:val="Hyperlink"/>
                <w:noProof/>
              </w:rPr>
              <w:t>3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7739FA">
              <w:rPr>
                <w:rStyle w:val="Hyperlink"/>
                <w:noProof/>
              </w:rPr>
              <w:t>Software-ontwerp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_Toc215063123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DC6AF" w14:textId="76E45106" w:rsidR="00862464" w:rsidRDefault="00862464">
          <w:pPr>
            <w:pStyle w:val="Inhopg2"/>
            <w:tabs>
              <w:tab w:val="left" w:pos="800"/>
              <w:tab w:val="right" w:leader="dot" w:pos="9016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15063124" w:history="1">
            <w:r w:rsidRPr="007739FA">
              <w:rPr>
                <w:rStyle w:val="Hyperlink"/>
                <w:noProof/>
              </w:rPr>
              <w:t>3.1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7739FA">
              <w:rPr>
                <w:rStyle w:val="Hyperlink"/>
                <w:noProof/>
              </w:rPr>
              <w:t>Usecase-model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_Toc215063124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BE8C3" w14:textId="78F19D5C" w:rsidR="00862464" w:rsidRDefault="00862464">
          <w:pPr>
            <w:pStyle w:val="Inhopg3"/>
            <w:tabs>
              <w:tab w:val="left" w:pos="1200"/>
              <w:tab w:val="right" w:leader="dot" w:pos="9016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15063125" w:history="1">
            <w:r w:rsidRPr="007739FA">
              <w:rPr>
                <w:rStyle w:val="Hyperlink"/>
                <w:b/>
                <w:bCs/>
                <w:noProof/>
              </w:rPr>
              <w:t>3.1.1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7739FA">
              <w:rPr>
                <w:rStyle w:val="Hyperlink"/>
                <w:b/>
                <w:bCs/>
                <w:noProof/>
              </w:rPr>
              <w:t>Usecase-diagram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_Toc215063125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D5BBC" w14:textId="26ED0156" w:rsidR="00862464" w:rsidRDefault="00862464">
          <w:pPr>
            <w:pStyle w:val="Inhopg3"/>
            <w:tabs>
              <w:tab w:val="left" w:pos="1200"/>
              <w:tab w:val="right" w:leader="dot" w:pos="9016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15063126" w:history="1">
            <w:r w:rsidRPr="007739FA">
              <w:rPr>
                <w:rStyle w:val="Hyperlink"/>
                <w:b/>
                <w:bCs/>
                <w:noProof/>
              </w:rPr>
              <w:t>3.1.2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7739FA">
              <w:rPr>
                <w:rStyle w:val="Hyperlink"/>
                <w:b/>
                <w:bCs/>
                <w:noProof/>
              </w:rPr>
              <w:t>&lt;Unieke code&gt;&lt;Naam use case&gt;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_Toc215063126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4EC13" w14:textId="5201DC52" w:rsidR="00862464" w:rsidRDefault="00862464">
          <w:pPr>
            <w:pStyle w:val="Inhopg2"/>
            <w:tabs>
              <w:tab w:val="left" w:pos="800"/>
              <w:tab w:val="right" w:leader="dot" w:pos="9016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15063127" w:history="1">
            <w:r w:rsidRPr="007739FA">
              <w:rPr>
                <w:rStyle w:val="Hyperlink"/>
                <w:noProof/>
              </w:rPr>
              <w:t>3.2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7739FA">
              <w:rPr>
                <w:rStyle w:val="Hyperlink"/>
                <w:noProof/>
              </w:rPr>
              <w:t>Prototyping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_Toc215063127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17843" w14:textId="12BAECF6" w:rsidR="00862464" w:rsidRDefault="00862464">
          <w:pPr>
            <w:pStyle w:val="Inhopg3"/>
            <w:tabs>
              <w:tab w:val="left" w:pos="1200"/>
              <w:tab w:val="right" w:leader="dot" w:pos="9016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15063128" w:history="1">
            <w:r w:rsidRPr="007739FA">
              <w:rPr>
                <w:rStyle w:val="Hyperlink"/>
                <w:b/>
                <w:bCs/>
                <w:noProof/>
                <w:lang w:val="en-US"/>
              </w:rPr>
              <w:t>3.2.1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7739FA">
              <w:rPr>
                <w:rStyle w:val="Hyperlink"/>
                <w:b/>
                <w:bCs/>
                <w:noProof/>
                <w:lang w:val="en-US"/>
              </w:rPr>
              <w:t>Lo-fi design &lt;Use Case&gt;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_Toc215063128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F5045" w14:textId="2C5B71C7" w:rsidR="00862464" w:rsidRDefault="00862464">
          <w:pPr>
            <w:pStyle w:val="Inhopg2"/>
            <w:tabs>
              <w:tab w:val="left" w:pos="800"/>
              <w:tab w:val="right" w:leader="dot" w:pos="9016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15063129" w:history="1">
            <w:r w:rsidRPr="007739FA">
              <w:rPr>
                <w:rStyle w:val="Hyperlink"/>
                <w:noProof/>
              </w:rPr>
              <w:t>3.3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7739FA">
              <w:rPr>
                <w:rStyle w:val="Hyperlink"/>
                <w:noProof/>
              </w:rPr>
              <w:t>Klassendiagram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_Toc215063129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74E2C" w14:textId="73822212" w:rsidR="00862464" w:rsidRDefault="00862464">
          <w:pPr>
            <w:pStyle w:val="Inhopg3"/>
            <w:tabs>
              <w:tab w:val="left" w:pos="1200"/>
              <w:tab w:val="right" w:leader="dot" w:pos="9016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15063130" w:history="1">
            <w:r w:rsidRPr="007739FA">
              <w:rPr>
                <w:rStyle w:val="Hyperlink"/>
                <w:b/>
                <w:bCs/>
                <w:noProof/>
              </w:rPr>
              <w:t>3.3.1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7739FA">
              <w:rPr>
                <w:rStyle w:val="Hyperlink"/>
                <w:b/>
                <w:bCs/>
                <w:noProof/>
              </w:rPr>
              <w:t>Conceptueel klassendiagram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_Toc215063130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E9F11" w14:textId="2CAC603A" w:rsidR="00862464" w:rsidRDefault="00862464">
          <w:pPr>
            <w:pStyle w:val="Inhopg3"/>
            <w:tabs>
              <w:tab w:val="left" w:pos="1200"/>
              <w:tab w:val="right" w:leader="dot" w:pos="9016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15063131" w:history="1">
            <w:r w:rsidRPr="007739FA">
              <w:rPr>
                <w:rStyle w:val="Hyperlink"/>
                <w:b/>
                <w:bCs/>
                <w:noProof/>
              </w:rPr>
              <w:t>3.3.2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7739FA">
              <w:rPr>
                <w:rStyle w:val="Hyperlink"/>
                <w:b/>
                <w:bCs/>
                <w:noProof/>
              </w:rPr>
              <w:t>Implementatie klassendiagram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_Toc215063131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901AF" w14:textId="7CA35B55" w:rsidR="00862464" w:rsidRDefault="00862464">
          <w:pPr>
            <w:pStyle w:val="Inhopg1"/>
            <w:tabs>
              <w:tab w:val="left" w:pos="400"/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15063132" w:history="1">
            <w:r w:rsidRPr="007739FA">
              <w:rPr>
                <w:rStyle w:val="Hyperlink"/>
                <w:noProof/>
              </w:rPr>
              <w:t>4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7739FA">
              <w:rPr>
                <w:rStyle w:val="Hyperlink"/>
                <w:noProof/>
              </w:rPr>
              <w:t>Database-ontwerp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_Toc215063132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24B04" w14:textId="2B1E7FB4" w:rsidR="00862464" w:rsidRDefault="00862464">
          <w:pPr>
            <w:pStyle w:val="Inhopg2"/>
            <w:tabs>
              <w:tab w:val="left" w:pos="800"/>
              <w:tab w:val="right" w:leader="dot" w:pos="9016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15063133" w:history="1">
            <w:r w:rsidRPr="007739FA">
              <w:rPr>
                <w:rStyle w:val="Hyperlink"/>
                <w:noProof/>
              </w:rPr>
              <w:t>4.1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7739FA">
              <w:rPr>
                <w:rStyle w:val="Hyperlink"/>
                <w:noProof/>
              </w:rPr>
              <w:t>Normaliseren (3</w:t>
            </w:r>
            <w:r w:rsidRPr="007739FA">
              <w:rPr>
                <w:rStyle w:val="Hyperlink"/>
                <w:noProof/>
                <w:vertAlign w:val="superscript"/>
              </w:rPr>
              <w:t>e</w:t>
            </w:r>
            <w:r w:rsidRPr="007739FA">
              <w:rPr>
                <w:rStyle w:val="Hyperlink"/>
                <w:noProof/>
              </w:rPr>
              <w:t xml:space="preserve"> normaalvorm)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_Toc215063133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4A8BE" w14:textId="33057739" w:rsidR="00862464" w:rsidRDefault="00862464">
          <w:pPr>
            <w:pStyle w:val="Inhopg2"/>
            <w:tabs>
              <w:tab w:val="left" w:pos="800"/>
              <w:tab w:val="right" w:leader="dot" w:pos="9016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15063134" w:history="1">
            <w:r w:rsidRPr="007739FA">
              <w:rPr>
                <w:rStyle w:val="Hyperlink"/>
                <w:noProof/>
              </w:rPr>
              <w:t>4.2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7739FA">
              <w:rPr>
                <w:rStyle w:val="Hyperlink"/>
                <w:noProof/>
              </w:rPr>
              <w:t>Logische gegevens structuur (LGS)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_Toc215063134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A3969" w14:textId="7E632DF1" w:rsidR="00862464" w:rsidRDefault="00862464">
          <w:pPr>
            <w:pStyle w:val="Inhopg2"/>
            <w:tabs>
              <w:tab w:val="left" w:pos="800"/>
              <w:tab w:val="right" w:leader="dot" w:pos="9016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15063135" w:history="1">
            <w:r w:rsidRPr="007739FA">
              <w:rPr>
                <w:rStyle w:val="Hyperlink"/>
                <w:noProof/>
              </w:rPr>
              <w:t>4.3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7739FA">
              <w:rPr>
                <w:rStyle w:val="Hyperlink"/>
                <w:noProof/>
              </w:rPr>
              <w:t>Entity relation diagram (ERD)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_Toc215063135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92BB4" w14:textId="3D4363C8" w:rsidR="00862464" w:rsidRDefault="00862464">
          <w:pPr>
            <w:pStyle w:val="Inhopg2"/>
            <w:tabs>
              <w:tab w:val="left" w:pos="800"/>
              <w:tab w:val="right" w:leader="dot" w:pos="9016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15063136" w:history="1">
            <w:r w:rsidRPr="007739FA">
              <w:rPr>
                <w:rStyle w:val="Hyperlink"/>
                <w:noProof/>
              </w:rPr>
              <w:t>4.4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7739FA">
              <w:rPr>
                <w:rStyle w:val="Hyperlink"/>
                <w:noProof/>
              </w:rPr>
              <w:t>Data Dictionairy (DD)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_Toc215063136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E5D37" w14:textId="3684D60E" w:rsidR="00862464" w:rsidRDefault="00862464">
          <w:pPr>
            <w:pStyle w:val="Inhopg1"/>
            <w:tabs>
              <w:tab w:val="left" w:pos="400"/>
              <w:tab w:val="right" w:leader="dot" w:pos="9016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15063137" w:history="1">
            <w:r w:rsidRPr="007739FA">
              <w:rPr>
                <w:rStyle w:val="Hyperlink"/>
                <w:noProof/>
              </w:rPr>
              <w:t>5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7739FA">
              <w:rPr>
                <w:rStyle w:val="Hyperlink"/>
                <w:noProof/>
              </w:rPr>
              <w:t>Infrastructuur ontwerp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_Toc215063137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AC761" w14:textId="4EF3B242" w:rsidR="00862464" w:rsidRDefault="00862464">
          <w:pPr>
            <w:pStyle w:val="Inhopg2"/>
            <w:tabs>
              <w:tab w:val="left" w:pos="800"/>
              <w:tab w:val="right" w:leader="dot" w:pos="9016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15063138" w:history="1">
            <w:r w:rsidRPr="007739FA">
              <w:rPr>
                <w:rStyle w:val="Hyperlink"/>
                <w:noProof/>
              </w:rPr>
              <w:t>5.1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7739FA">
              <w:rPr>
                <w:rStyle w:val="Hyperlink"/>
                <w:noProof/>
              </w:rPr>
              <w:t>Functioneel ontwerp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_Toc215063138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FC5DE" w14:textId="6045C38D" w:rsidR="00862464" w:rsidRDefault="00862464">
          <w:pPr>
            <w:pStyle w:val="Inhopg2"/>
            <w:tabs>
              <w:tab w:val="left" w:pos="800"/>
              <w:tab w:val="right" w:leader="dot" w:pos="9016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15063139" w:history="1">
            <w:r w:rsidRPr="007739FA">
              <w:rPr>
                <w:rStyle w:val="Hyperlink"/>
                <w:noProof/>
              </w:rPr>
              <w:t>5.2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7739FA">
              <w:rPr>
                <w:rStyle w:val="Hyperlink"/>
                <w:noProof/>
              </w:rPr>
              <w:t>Technisch ontwerp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_Toc215063139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28892" w14:textId="33B6ADEA" w:rsidR="002628D6" w:rsidRDefault="002628D6">
          <w:r>
            <w:rPr>
              <w:rFonts w:asciiTheme="minorHAnsi" w:hAnsiTheme="minorHAnsi" w:cstheme="minorHAnsi"/>
              <w:b/>
              <w:bCs/>
              <w:caps/>
            </w:rPr>
            <w:fldChar w:fldCharType="end"/>
          </w:r>
        </w:p>
      </w:sdtContent>
    </w:sdt>
    <w:p w14:paraId="656D0034" w14:textId="77777777" w:rsidR="00E5391A" w:rsidRDefault="00E5391A">
      <w:pPr>
        <w:spacing w:line="240" w:lineRule="auto"/>
        <w:rPr>
          <w:rFonts w:ascii="Avenir Next LT Pro" w:eastAsiaTheme="majorEastAsia" w:hAnsi="Avenir Next LT Pro" w:cstheme="majorBidi"/>
          <w:sz w:val="48"/>
          <w:szCs w:val="32"/>
        </w:rPr>
      </w:pPr>
      <w:r>
        <w:br w:type="page"/>
      </w:r>
    </w:p>
    <w:p w14:paraId="68025828" w14:textId="0D53DDB4" w:rsidR="002628D6" w:rsidRDefault="00FA3427" w:rsidP="002628D6">
      <w:pPr>
        <w:pStyle w:val="ZuydKOP1"/>
      </w:pPr>
      <w:bookmarkStart w:id="1" w:name="_Toc215063117"/>
      <w:r>
        <w:lastRenderedPageBreak/>
        <w:t>Inleidin</w:t>
      </w:r>
      <w:r w:rsidR="002628D6">
        <w:t>g</w:t>
      </w:r>
      <w:bookmarkEnd w:id="1"/>
    </w:p>
    <w:p w14:paraId="5D02874D" w14:textId="77777777" w:rsidR="00FF32D9" w:rsidRDefault="00FF32D9" w:rsidP="00FF32D9">
      <w:pPr>
        <w:pStyle w:val="Zuyd"/>
      </w:pPr>
    </w:p>
    <w:p w14:paraId="6F80696A" w14:textId="1E4221AE" w:rsidR="00631220" w:rsidRPr="005342F8" w:rsidRDefault="008D5031" w:rsidP="005342F8">
      <w:pPr>
        <w:pStyle w:val="Zuyd"/>
        <w:rPr>
          <w:color w:val="FF0000"/>
        </w:rPr>
      </w:pPr>
      <w:r w:rsidRPr="000724BF">
        <w:rPr>
          <w:color w:val="FF0000"/>
        </w:rPr>
        <w:t xml:space="preserve">&lt;Beschrijf hier kort de opdracht </w:t>
      </w:r>
      <w:r w:rsidR="005F6BB1">
        <w:rPr>
          <w:color w:val="FF0000"/>
        </w:rPr>
        <w:t xml:space="preserve">op basis van de casusbeschrijving. Tip: Gebruik </w:t>
      </w:r>
      <w:r w:rsidR="005342F8">
        <w:rPr>
          <w:color w:val="FF0000"/>
        </w:rPr>
        <w:t xml:space="preserve">teksten vanuit het </w:t>
      </w:r>
      <w:proofErr w:type="spellStart"/>
      <w:r w:rsidR="005342F8">
        <w:rPr>
          <w:color w:val="FF0000"/>
        </w:rPr>
        <w:t>PvA</w:t>
      </w:r>
      <w:proofErr w:type="spellEnd"/>
      <w:r w:rsidRPr="000724BF">
        <w:rPr>
          <w:color w:val="FF0000"/>
        </w:rPr>
        <w:t>&gt;</w:t>
      </w:r>
      <w:r w:rsidR="00C637F9">
        <w:br w:type="page"/>
      </w:r>
    </w:p>
    <w:p w14:paraId="6DB09A32" w14:textId="6EAB61D3" w:rsidR="0033147B" w:rsidRDefault="0033147B" w:rsidP="00631220">
      <w:pPr>
        <w:pStyle w:val="ZuydKOP1"/>
      </w:pPr>
      <w:bookmarkStart w:id="2" w:name="_Toc215063118"/>
      <w:r>
        <w:lastRenderedPageBreak/>
        <w:t>Eisen</w:t>
      </w:r>
      <w:bookmarkEnd w:id="2"/>
    </w:p>
    <w:p w14:paraId="6E7D698F" w14:textId="4E8803A1" w:rsidR="0033147B" w:rsidRDefault="00E61C3C" w:rsidP="0033147B">
      <w:pPr>
        <w:pStyle w:val="Kop2"/>
      </w:pPr>
      <w:r>
        <w:t xml:space="preserve"> </w:t>
      </w:r>
      <w:bookmarkStart w:id="3" w:name="_Toc215063119"/>
      <w:r w:rsidR="0033147B">
        <w:t>Userstories</w:t>
      </w:r>
      <w:bookmarkEnd w:id="3"/>
    </w:p>
    <w:p w14:paraId="67613D9C" w14:textId="77777777" w:rsidR="00631220" w:rsidRPr="0099626D" w:rsidRDefault="00631220" w:rsidP="00631220">
      <w:pPr>
        <w:spacing w:line="240" w:lineRule="auto"/>
        <w:rPr>
          <w:rFonts w:ascii="Avenir Next LT Pro" w:hAnsi="Avenir Next LT Pro"/>
          <w:sz w:val="22"/>
          <w:szCs w:val="22"/>
        </w:rPr>
      </w:pPr>
    </w:p>
    <w:tbl>
      <w:tblPr>
        <w:tblStyle w:val="Lijsttabel4-Accent6"/>
        <w:tblW w:w="9067" w:type="dxa"/>
        <w:tblLook w:val="0420" w:firstRow="1" w:lastRow="0" w:firstColumn="0" w:lastColumn="0" w:noHBand="0" w:noVBand="1"/>
      </w:tblPr>
      <w:tblGrid>
        <w:gridCol w:w="457"/>
        <w:gridCol w:w="5492"/>
        <w:gridCol w:w="3118"/>
      </w:tblGrid>
      <w:tr w:rsidR="00675BB8" w:rsidRPr="0099626D" w14:paraId="595974E5" w14:textId="77777777" w:rsidTr="008A64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6DFC893B" w14:textId="77777777" w:rsidR="00675BB8" w:rsidRPr="0099626D" w:rsidRDefault="00675BB8" w:rsidP="008A64A5">
            <w:pPr>
              <w:spacing w:line="240" w:lineRule="auto"/>
              <w:rPr>
                <w:rFonts w:ascii="Avenir Next LT Pro" w:hAnsi="Avenir Next LT Pro"/>
                <w:sz w:val="22"/>
                <w:szCs w:val="22"/>
              </w:rPr>
            </w:pPr>
            <w:r w:rsidRPr="0099626D">
              <w:rPr>
                <w:rFonts w:ascii="Avenir Next LT Pro" w:hAnsi="Avenir Next LT Pro"/>
                <w:sz w:val="22"/>
                <w:szCs w:val="22"/>
              </w:rPr>
              <w:t>ID</w:t>
            </w:r>
          </w:p>
        </w:tc>
        <w:tc>
          <w:tcPr>
            <w:tcW w:w="5492" w:type="dxa"/>
            <w:hideMark/>
          </w:tcPr>
          <w:p w14:paraId="0C298E7F" w14:textId="77777777" w:rsidR="00675BB8" w:rsidRPr="0099626D" w:rsidRDefault="00675BB8" w:rsidP="008A64A5">
            <w:pPr>
              <w:spacing w:line="240" w:lineRule="auto"/>
              <w:rPr>
                <w:rFonts w:ascii="Avenir Next LT Pro" w:hAnsi="Avenir Next LT Pro"/>
                <w:sz w:val="22"/>
                <w:szCs w:val="22"/>
              </w:rPr>
            </w:pPr>
            <w:r w:rsidRPr="0099626D">
              <w:rPr>
                <w:rFonts w:ascii="Avenir Next LT Pro" w:hAnsi="Avenir Next LT Pro"/>
                <w:sz w:val="22"/>
                <w:szCs w:val="22"/>
              </w:rPr>
              <w:t>User Story</w:t>
            </w:r>
          </w:p>
        </w:tc>
        <w:tc>
          <w:tcPr>
            <w:tcW w:w="3118" w:type="dxa"/>
            <w:hideMark/>
          </w:tcPr>
          <w:p w14:paraId="314C5B5B" w14:textId="77777777" w:rsidR="00675BB8" w:rsidRPr="0099626D" w:rsidRDefault="00675BB8" w:rsidP="008A64A5">
            <w:pPr>
              <w:spacing w:line="240" w:lineRule="auto"/>
              <w:rPr>
                <w:rFonts w:ascii="Avenir Next LT Pro" w:hAnsi="Avenir Next LT Pro"/>
                <w:sz w:val="22"/>
                <w:szCs w:val="22"/>
              </w:rPr>
            </w:pPr>
            <w:r w:rsidRPr="0099626D">
              <w:rPr>
                <w:rFonts w:ascii="Avenir Next LT Pro" w:hAnsi="Avenir Next LT Pro"/>
                <w:sz w:val="22"/>
                <w:szCs w:val="22"/>
              </w:rPr>
              <w:t>Acceptatiecriteria</w:t>
            </w:r>
          </w:p>
        </w:tc>
      </w:tr>
      <w:tr w:rsidR="00675BB8" w:rsidRPr="0099626D" w14:paraId="2696C931" w14:textId="77777777" w:rsidTr="008A6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57E64FEE" w14:textId="77777777" w:rsidR="00675BB8" w:rsidRPr="0099626D" w:rsidRDefault="00675BB8" w:rsidP="008A64A5">
            <w:pPr>
              <w:spacing w:line="240" w:lineRule="auto"/>
              <w:rPr>
                <w:rFonts w:ascii="Avenir Next LT Pro" w:hAnsi="Avenir Next LT Pro"/>
                <w:b/>
                <w:bCs/>
                <w:sz w:val="22"/>
                <w:szCs w:val="22"/>
              </w:rPr>
            </w:pPr>
          </w:p>
        </w:tc>
        <w:tc>
          <w:tcPr>
            <w:tcW w:w="5492" w:type="dxa"/>
          </w:tcPr>
          <w:p w14:paraId="39953607" w14:textId="77777777" w:rsidR="00675BB8" w:rsidRPr="0099626D" w:rsidRDefault="00675BB8" w:rsidP="008A64A5">
            <w:pPr>
              <w:spacing w:line="240" w:lineRule="auto"/>
              <w:rPr>
                <w:rFonts w:ascii="Avenir Next LT Pro" w:hAnsi="Avenir Next LT Pro"/>
                <w:b/>
                <w:bCs/>
                <w:sz w:val="22"/>
                <w:szCs w:val="22"/>
              </w:rPr>
            </w:pPr>
          </w:p>
        </w:tc>
        <w:tc>
          <w:tcPr>
            <w:tcW w:w="3118" w:type="dxa"/>
          </w:tcPr>
          <w:p w14:paraId="2C4678D8" w14:textId="77777777" w:rsidR="00675BB8" w:rsidRPr="0099626D" w:rsidRDefault="00675BB8" w:rsidP="008A64A5">
            <w:pPr>
              <w:spacing w:line="240" w:lineRule="auto"/>
              <w:rPr>
                <w:rFonts w:ascii="Avenir Next LT Pro" w:hAnsi="Avenir Next LT Pro"/>
                <w:b/>
                <w:bCs/>
                <w:sz w:val="22"/>
                <w:szCs w:val="22"/>
              </w:rPr>
            </w:pPr>
          </w:p>
        </w:tc>
      </w:tr>
      <w:tr w:rsidR="00675BB8" w:rsidRPr="0099626D" w14:paraId="70D5E4E0" w14:textId="77777777" w:rsidTr="008A64A5">
        <w:tc>
          <w:tcPr>
            <w:tcW w:w="0" w:type="auto"/>
          </w:tcPr>
          <w:p w14:paraId="7A04F305" w14:textId="77777777" w:rsidR="00675BB8" w:rsidRPr="0099626D" w:rsidRDefault="00675BB8" w:rsidP="008A64A5">
            <w:pPr>
              <w:spacing w:line="240" w:lineRule="auto"/>
              <w:rPr>
                <w:rFonts w:ascii="Avenir Next LT Pro" w:hAnsi="Avenir Next LT Pro"/>
                <w:b/>
                <w:bCs/>
                <w:sz w:val="22"/>
                <w:szCs w:val="22"/>
              </w:rPr>
            </w:pPr>
          </w:p>
        </w:tc>
        <w:tc>
          <w:tcPr>
            <w:tcW w:w="5492" w:type="dxa"/>
          </w:tcPr>
          <w:p w14:paraId="2AEC0599" w14:textId="77777777" w:rsidR="00675BB8" w:rsidRPr="0099626D" w:rsidRDefault="00675BB8" w:rsidP="008A64A5">
            <w:pPr>
              <w:spacing w:line="240" w:lineRule="auto"/>
              <w:rPr>
                <w:rFonts w:ascii="Avenir Next LT Pro" w:hAnsi="Avenir Next LT Pro"/>
                <w:b/>
                <w:bCs/>
                <w:sz w:val="22"/>
                <w:szCs w:val="22"/>
              </w:rPr>
            </w:pPr>
          </w:p>
        </w:tc>
        <w:tc>
          <w:tcPr>
            <w:tcW w:w="3118" w:type="dxa"/>
          </w:tcPr>
          <w:p w14:paraId="3B9F7EF2" w14:textId="77777777" w:rsidR="00675BB8" w:rsidRPr="0099626D" w:rsidRDefault="00675BB8" w:rsidP="008A64A5">
            <w:pPr>
              <w:spacing w:line="240" w:lineRule="auto"/>
              <w:rPr>
                <w:rFonts w:ascii="Avenir Next LT Pro" w:hAnsi="Avenir Next LT Pro"/>
                <w:b/>
                <w:bCs/>
                <w:sz w:val="22"/>
                <w:szCs w:val="22"/>
              </w:rPr>
            </w:pPr>
          </w:p>
        </w:tc>
      </w:tr>
      <w:tr w:rsidR="00675BB8" w:rsidRPr="0099626D" w14:paraId="1495D012" w14:textId="77777777" w:rsidTr="008A6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0FE8EEB1" w14:textId="77777777" w:rsidR="00675BB8" w:rsidRPr="0099626D" w:rsidRDefault="00675BB8" w:rsidP="008A64A5">
            <w:pPr>
              <w:spacing w:line="240" w:lineRule="auto"/>
              <w:rPr>
                <w:rFonts w:ascii="Avenir Next LT Pro" w:hAnsi="Avenir Next LT Pro"/>
                <w:b/>
                <w:bCs/>
                <w:sz w:val="22"/>
                <w:szCs w:val="22"/>
              </w:rPr>
            </w:pPr>
          </w:p>
        </w:tc>
        <w:tc>
          <w:tcPr>
            <w:tcW w:w="5492" w:type="dxa"/>
          </w:tcPr>
          <w:p w14:paraId="7619C67A" w14:textId="77777777" w:rsidR="00675BB8" w:rsidRPr="0099626D" w:rsidRDefault="00675BB8" w:rsidP="008A64A5">
            <w:pPr>
              <w:spacing w:line="240" w:lineRule="auto"/>
              <w:rPr>
                <w:rFonts w:ascii="Avenir Next LT Pro" w:hAnsi="Avenir Next LT Pro"/>
                <w:b/>
                <w:bCs/>
                <w:sz w:val="22"/>
                <w:szCs w:val="22"/>
              </w:rPr>
            </w:pPr>
          </w:p>
        </w:tc>
        <w:tc>
          <w:tcPr>
            <w:tcW w:w="3118" w:type="dxa"/>
          </w:tcPr>
          <w:p w14:paraId="55E02FC7" w14:textId="77777777" w:rsidR="00675BB8" w:rsidRPr="0099626D" w:rsidRDefault="00675BB8" w:rsidP="008A64A5">
            <w:pPr>
              <w:spacing w:line="240" w:lineRule="auto"/>
              <w:rPr>
                <w:rFonts w:ascii="Avenir Next LT Pro" w:hAnsi="Avenir Next LT Pro"/>
                <w:b/>
                <w:bCs/>
                <w:sz w:val="22"/>
                <w:szCs w:val="22"/>
              </w:rPr>
            </w:pPr>
          </w:p>
        </w:tc>
      </w:tr>
      <w:tr w:rsidR="00675BB8" w:rsidRPr="0099626D" w14:paraId="070B01D2" w14:textId="77777777" w:rsidTr="008A64A5">
        <w:tc>
          <w:tcPr>
            <w:tcW w:w="0" w:type="auto"/>
          </w:tcPr>
          <w:p w14:paraId="2DBA28DA" w14:textId="77777777" w:rsidR="00675BB8" w:rsidRPr="0099626D" w:rsidRDefault="00675BB8" w:rsidP="008A64A5">
            <w:pPr>
              <w:spacing w:line="240" w:lineRule="auto"/>
              <w:rPr>
                <w:rFonts w:ascii="Avenir Next LT Pro" w:hAnsi="Avenir Next LT Pro"/>
                <w:b/>
                <w:bCs/>
                <w:sz w:val="22"/>
                <w:szCs w:val="22"/>
              </w:rPr>
            </w:pPr>
          </w:p>
        </w:tc>
        <w:tc>
          <w:tcPr>
            <w:tcW w:w="5492" w:type="dxa"/>
          </w:tcPr>
          <w:p w14:paraId="59BDF056" w14:textId="77777777" w:rsidR="00675BB8" w:rsidRPr="0099626D" w:rsidRDefault="00675BB8" w:rsidP="008A64A5">
            <w:pPr>
              <w:spacing w:line="240" w:lineRule="auto"/>
              <w:rPr>
                <w:rFonts w:ascii="Avenir Next LT Pro" w:hAnsi="Avenir Next LT Pro"/>
                <w:b/>
                <w:bCs/>
                <w:sz w:val="22"/>
                <w:szCs w:val="22"/>
              </w:rPr>
            </w:pPr>
          </w:p>
        </w:tc>
        <w:tc>
          <w:tcPr>
            <w:tcW w:w="3118" w:type="dxa"/>
          </w:tcPr>
          <w:p w14:paraId="66B9F579" w14:textId="77777777" w:rsidR="00675BB8" w:rsidRPr="0099626D" w:rsidRDefault="00675BB8" w:rsidP="008A64A5">
            <w:pPr>
              <w:spacing w:line="240" w:lineRule="auto"/>
              <w:rPr>
                <w:rFonts w:ascii="Avenir Next LT Pro" w:hAnsi="Avenir Next LT Pro"/>
                <w:b/>
                <w:bCs/>
                <w:sz w:val="22"/>
                <w:szCs w:val="22"/>
              </w:rPr>
            </w:pPr>
          </w:p>
        </w:tc>
      </w:tr>
      <w:tr w:rsidR="00675BB8" w:rsidRPr="0099626D" w14:paraId="0C407032" w14:textId="77777777" w:rsidTr="008A6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279B230B" w14:textId="77777777" w:rsidR="00675BB8" w:rsidRPr="0099626D" w:rsidRDefault="00675BB8" w:rsidP="008A64A5">
            <w:pPr>
              <w:spacing w:line="240" w:lineRule="auto"/>
              <w:rPr>
                <w:rFonts w:ascii="Avenir Next LT Pro" w:hAnsi="Avenir Next LT Pro"/>
                <w:b/>
                <w:bCs/>
                <w:sz w:val="22"/>
                <w:szCs w:val="22"/>
              </w:rPr>
            </w:pPr>
          </w:p>
        </w:tc>
        <w:tc>
          <w:tcPr>
            <w:tcW w:w="5492" w:type="dxa"/>
          </w:tcPr>
          <w:p w14:paraId="059C3078" w14:textId="77777777" w:rsidR="00675BB8" w:rsidRPr="0099626D" w:rsidRDefault="00675BB8" w:rsidP="008A64A5">
            <w:pPr>
              <w:spacing w:line="240" w:lineRule="auto"/>
              <w:rPr>
                <w:rFonts w:ascii="Avenir Next LT Pro" w:hAnsi="Avenir Next LT Pro"/>
                <w:b/>
                <w:bCs/>
                <w:sz w:val="22"/>
                <w:szCs w:val="22"/>
              </w:rPr>
            </w:pPr>
          </w:p>
        </w:tc>
        <w:tc>
          <w:tcPr>
            <w:tcW w:w="3118" w:type="dxa"/>
          </w:tcPr>
          <w:p w14:paraId="53FC2C68" w14:textId="77777777" w:rsidR="00675BB8" w:rsidRPr="0099626D" w:rsidRDefault="00675BB8" w:rsidP="008A64A5">
            <w:pPr>
              <w:spacing w:line="240" w:lineRule="auto"/>
              <w:rPr>
                <w:rFonts w:ascii="Avenir Next LT Pro" w:hAnsi="Avenir Next LT Pro"/>
                <w:b/>
                <w:bCs/>
                <w:sz w:val="22"/>
                <w:szCs w:val="22"/>
              </w:rPr>
            </w:pPr>
          </w:p>
        </w:tc>
      </w:tr>
      <w:tr w:rsidR="00675BB8" w:rsidRPr="0099626D" w14:paraId="65AB46C2" w14:textId="77777777" w:rsidTr="008A64A5">
        <w:tc>
          <w:tcPr>
            <w:tcW w:w="0" w:type="auto"/>
          </w:tcPr>
          <w:p w14:paraId="4BEC7604" w14:textId="77777777" w:rsidR="00675BB8" w:rsidRPr="0099626D" w:rsidRDefault="00675BB8" w:rsidP="008A64A5">
            <w:pPr>
              <w:spacing w:line="240" w:lineRule="auto"/>
              <w:rPr>
                <w:rFonts w:ascii="Avenir Next LT Pro" w:hAnsi="Avenir Next LT Pro"/>
                <w:b/>
                <w:bCs/>
                <w:sz w:val="22"/>
                <w:szCs w:val="22"/>
              </w:rPr>
            </w:pPr>
          </w:p>
        </w:tc>
        <w:tc>
          <w:tcPr>
            <w:tcW w:w="5492" w:type="dxa"/>
          </w:tcPr>
          <w:p w14:paraId="49784C7F" w14:textId="77777777" w:rsidR="00675BB8" w:rsidRPr="0099626D" w:rsidRDefault="00675BB8" w:rsidP="008A64A5">
            <w:pPr>
              <w:spacing w:line="240" w:lineRule="auto"/>
              <w:rPr>
                <w:rFonts w:ascii="Avenir Next LT Pro" w:hAnsi="Avenir Next LT Pro"/>
                <w:b/>
                <w:bCs/>
                <w:sz w:val="22"/>
                <w:szCs w:val="22"/>
              </w:rPr>
            </w:pPr>
          </w:p>
        </w:tc>
        <w:tc>
          <w:tcPr>
            <w:tcW w:w="3118" w:type="dxa"/>
          </w:tcPr>
          <w:p w14:paraId="271B8432" w14:textId="77777777" w:rsidR="00675BB8" w:rsidRPr="0099626D" w:rsidRDefault="00675BB8" w:rsidP="008A64A5">
            <w:pPr>
              <w:spacing w:line="240" w:lineRule="auto"/>
              <w:rPr>
                <w:rFonts w:ascii="Avenir Next LT Pro" w:hAnsi="Avenir Next LT Pro"/>
                <w:b/>
                <w:bCs/>
                <w:sz w:val="22"/>
                <w:szCs w:val="22"/>
              </w:rPr>
            </w:pPr>
          </w:p>
        </w:tc>
      </w:tr>
      <w:tr w:rsidR="00675BB8" w:rsidRPr="0099626D" w14:paraId="13D61B06" w14:textId="77777777" w:rsidTr="008A6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5569BE8E" w14:textId="77777777" w:rsidR="00675BB8" w:rsidRPr="0099626D" w:rsidRDefault="00675BB8" w:rsidP="008A64A5">
            <w:pPr>
              <w:spacing w:line="240" w:lineRule="auto"/>
              <w:rPr>
                <w:rFonts w:ascii="Avenir Next LT Pro" w:hAnsi="Avenir Next LT Pro"/>
                <w:b/>
                <w:bCs/>
                <w:sz w:val="22"/>
                <w:szCs w:val="22"/>
              </w:rPr>
            </w:pPr>
          </w:p>
        </w:tc>
        <w:tc>
          <w:tcPr>
            <w:tcW w:w="5492" w:type="dxa"/>
          </w:tcPr>
          <w:p w14:paraId="54C02C85" w14:textId="77777777" w:rsidR="00675BB8" w:rsidRPr="0099626D" w:rsidRDefault="00675BB8" w:rsidP="008A64A5">
            <w:pPr>
              <w:spacing w:line="240" w:lineRule="auto"/>
              <w:rPr>
                <w:rFonts w:ascii="Avenir Next LT Pro" w:hAnsi="Avenir Next LT Pro"/>
                <w:b/>
                <w:bCs/>
                <w:sz w:val="22"/>
                <w:szCs w:val="22"/>
              </w:rPr>
            </w:pPr>
          </w:p>
        </w:tc>
        <w:tc>
          <w:tcPr>
            <w:tcW w:w="3118" w:type="dxa"/>
          </w:tcPr>
          <w:p w14:paraId="6B78C979" w14:textId="77777777" w:rsidR="00675BB8" w:rsidRPr="0099626D" w:rsidRDefault="00675BB8" w:rsidP="008A64A5">
            <w:pPr>
              <w:spacing w:line="240" w:lineRule="auto"/>
              <w:rPr>
                <w:rFonts w:ascii="Avenir Next LT Pro" w:hAnsi="Avenir Next LT Pro"/>
                <w:b/>
                <w:bCs/>
                <w:sz w:val="22"/>
                <w:szCs w:val="22"/>
              </w:rPr>
            </w:pPr>
          </w:p>
        </w:tc>
      </w:tr>
      <w:tr w:rsidR="00675BB8" w:rsidRPr="0099626D" w14:paraId="31405D62" w14:textId="77777777" w:rsidTr="008A64A5">
        <w:tc>
          <w:tcPr>
            <w:tcW w:w="0" w:type="auto"/>
          </w:tcPr>
          <w:p w14:paraId="1F0FCC99" w14:textId="77777777" w:rsidR="00675BB8" w:rsidRPr="0099626D" w:rsidRDefault="00675BB8" w:rsidP="008A64A5">
            <w:pPr>
              <w:spacing w:line="240" w:lineRule="auto"/>
              <w:rPr>
                <w:rFonts w:ascii="Avenir Next LT Pro" w:hAnsi="Avenir Next LT Pro"/>
                <w:b/>
                <w:bCs/>
                <w:sz w:val="22"/>
                <w:szCs w:val="22"/>
              </w:rPr>
            </w:pPr>
          </w:p>
        </w:tc>
        <w:tc>
          <w:tcPr>
            <w:tcW w:w="5492" w:type="dxa"/>
          </w:tcPr>
          <w:p w14:paraId="3C28D27D" w14:textId="77777777" w:rsidR="00675BB8" w:rsidRPr="0099626D" w:rsidRDefault="00675BB8" w:rsidP="008A64A5">
            <w:pPr>
              <w:spacing w:line="240" w:lineRule="auto"/>
              <w:rPr>
                <w:rFonts w:ascii="Avenir Next LT Pro" w:hAnsi="Avenir Next LT Pro"/>
                <w:b/>
                <w:bCs/>
                <w:sz w:val="22"/>
                <w:szCs w:val="22"/>
              </w:rPr>
            </w:pPr>
          </w:p>
        </w:tc>
        <w:tc>
          <w:tcPr>
            <w:tcW w:w="3118" w:type="dxa"/>
          </w:tcPr>
          <w:p w14:paraId="051FD523" w14:textId="77777777" w:rsidR="00675BB8" w:rsidRPr="0099626D" w:rsidRDefault="00675BB8" w:rsidP="008A64A5">
            <w:pPr>
              <w:spacing w:line="240" w:lineRule="auto"/>
              <w:rPr>
                <w:rFonts w:ascii="Avenir Next LT Pro" w:hAnsi="Avenir Next LT Pro"/>
                <w:b/>
                <w:bCs/>
                <w:sz w:val="22"/>
                <w:szCs w:val="22"/>
              </w:rPr>
            </w:pPr>
          </w:p>
        </w:tc>
      </w:tr>
    </w:tbl>
    <w:p w14:paraId="1BC786A9" w14:textId="77777777" w:rsidR="00631220" w:rsidRPr="0099626D" w:rsidRDefault="00631220" w:rsidP="00631220">
      <w:pPr>
        <w:spacing w:line="240" w:lineRule="auto"/>
        <w:rPr>
          <w:rFonts w:ascii="Avenir Next LT Pro" w:hAnsi="Avenir Next LT Pro"/>
          <w:b/>
          <w:bCs/>
          <w:sz w:val="22"/>
          <w:szCs w:val="22"/>
        </w:rPr>
      </w:pPr>
    </w:p>
    <w:p w14:paraId="33748CA2" w14:textId="77777777" w:rsidR="002628D6" w:rsidRPr="00C637F9" w:rsidRDefault="002628D6" w:rsidP="00C637F9">
      <w:pPr>
        <w:spacing w:line="240" w:lineRule="auto"/>
        <w:rPr>
          <w:rFonts w:ascii="Avenir Next LT Pro" w:hAnsi="Avenir Next LT Pro"/>
          <w:sz w:val="22"/>
          <w:szCs w:val="22"/>
        </w:rPr>
        <w:sectPr w:rsidR="002628D6" w:rsidRPr="00C637F9" w:rsidSect="000D1992">
          <w:headerReference w:type="default" r:id="rId21"/>
          <w:footerReference w:type="default" r:id="rId22"/>
          <w:type w:val="continuous"/>
          <w:pgSz w:w="11906" w:h="16838" w:code="9"/>
          <w:pgMar w:top="1440" w:right="1440" w:bottom="1440" w:left="1440" w:header="567" w:footer="567" w:gutter="0"/>
          <w:pgNumType w:start="0"/>
          <w:cols w:space="708"/>
          <w:docGrid w:linePitch="360"/>
        </w:sectPr>
      </w:pPr>
    </w:p>
    <w:p w14:paraId="7D0113AE" w14:textId="1897B6B8" w:rsidR="002628D6" w:rsidRDefault="0033147B" w:rsidP="0033147B">
      <w:pPr>
        <w:pStyle w:val="Kop2"/>
      </w:pPr>
      <w:r>
        <w:lastRenderedPageBreak/>
        <w:t xml:space="preserve"> </w:t>
      </w:r>
      <w:bookmarkStart w:id="4" w:name="_Toc215063120"/>
      <w:r w:rsidR="002628D6">
        <w:t>Requirements</w:t>
      </w:r>
      <w:bookmarkEnd w:id="4"/>
    </w:p>
    <w:p w14:paraId="648D21FD" w14:textId="28DE55C1" w:rsidR="00B767B6" w:rsidRPr="00D642F3" w:rsidRDefault="00B767B6" w:rsidP="007D7B37">
      <w:pPr>
        <w:pStyle w:val="Zuyd"/>
        <w:rPr>
          <w:lang w:val="en-US"/>
        </w:rPr>
      </w:pPr>
    </w:p>
    <w:p w14:paraId="2EBC1A72" w14:textId="77777777" w:rsidR="00F33D2B" w:rsidRPr="00D642F3" w:rsidRDefault="00F33D2B" w:rsidP="007D7B37">
      <w:pPr>
        <w:pStyle w:val="Zuyd"/>
        <w:rPr>
          <w:lang w:val="en-US"/>
        </w:rPr>
      </w:pPr>
    </w:p>
    <w:tbl>
      <w:tblPr>
        <w:tblStyle w:val="Rastertabel4-Accent6"/>
        <w:tblW w:w="0" w:type="auto"/>
        <w:tblLook w:val="0420" w:firstRow="1" w:lastRow="0" w:firstColumn="0" w:lastColumn="0" w:noHBand="0" w:noVBand="1"/>
      </w:tblPr>
      <w:tblGrid>
        <w:gridCol w:w="1024"/>
        <w:gridCol w:w="1413"/>
        <w:gridCol w:w="4226"/>
        <w:gridCol w:w="1177"/>
        <w:gridCol w:w="1659"/>
        <w:gridCol w:w="2313"/>
        <w:gridCol w:w="2136"/>
      </w:tblGrid>
      <w:tr w:rsidR="009A3CAE" w14:paraId="3C7AE8EA" w14:textId="77777777" w:rsidTr="009A3C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64" w:type="dxa"/>
          </w:tcPr>
          <w:p w14:paraId="784A61F2" w14:textId="4EC378B6" w:rsidR="009A3CAE" w:rsidRPr="007D7B37" w:rsidRDefault="009A3CAE" w:rsidP="007D7B37">
            <w:pPr>
              <w:pStyle w:val="Zuyd"/>
            </w:pPr>
            <w:r w:rsidRPr="007D7B37">
              <w:t>ID</w:t>
            </w:r>
          </w:p>
        </w:tc>
        <w:tc>
          <w:tcPr>
            <w:tcW w:w="1110" w:type="dxa"/>
          </w:tcPr>
          <w:p w14:paraId="7C8DE545" w14:textId="772E5130" w:rsidR="009A3CAE" w:rsidRPr="007D7B37" w:rsidRDefault="008F72C3" w:rsidP="007D7B37">
            <w:pPr>
              <w:pStyle w:val="Zuyd"/>
            </w:pPr>
            <w:r>
              <w:t>Userstories</w:t>
            </w:r>
          </w:p>
        </w:tc>
        <w:tc>
          <w:tcPr>
            <w:tcW w:w="4407" w:type="dxa"/>
          </w:tcPr>
          <w:p w14:paraId="6AA18771" w14:textId="354EC5DD" w:rsidR="009A3CAE" w:rsidRDefault="009A3CAE" w:rsidP="007D7B37">
            <w:pPr>
              <w:pStyle w:val="Zuyd"/>
            </w:pPr>
            <w:r>
              <w:t>Requirement</w:t>
            </w:r>
          </w:p>
        </w:tc>
        <w:tc>
          <w:tcPr>
            <w:tcW w:w="1177" w:type="dxa"/>
          </w:tcPr>
          <w:p w14:paraId="51D5F229" w14:textId="507FF007" w:rsidR="009A3CAE" w:rsidRDefault="009A3CAE" w:rsidP="007D7B37">
            <w:pPr>
              <w:pStyle w:val="Zuyd"/>
            </w:pPr>
            <w:r>
              <w:t xml:space="preserve">Type </w:t>
            </w:r>
            <w:r w:rsidRPr="00024FDC">
              <w:t>(FR/NFR)</w:t>
            </w:r>
          </w:p>
        </w:tc>
        <w:tc>
          <w:tcPr>
            <w:tcW w:w="1667" w:type="dxa"/>
          </w:tcPr>
          <w:p w14:paraId="17B7EF41" w14:textId="305C3461" w:rsidR="009A3CAE" w:rsidRPr="00005DC9" w:rsidRDefault="00005DC9" w:rsidP="00005DC9">
            <w:pPr>
              <w:spacing w:line="240" w:lineRule="auto"/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 w:rsidRPr="00005DC9">
              <w:rPr>
                <w:rFonts w:ascii="Avenir Next LT Pro" w:hAnsi="Avenir Next LT Pro"/>
                <w:sz w:val="22"/>
                <w:szCs w:val="22"/>
              </w:rPr>
              <w:t>Gevalideerd</w:t>
            </w:r>
          </w:p>
        </w:tc>
        <w:tc>
          <w:tcPr>
            <w:tcW w:w="2319" w:type="dxa"/>
          </w:tcPr>
          <w:p w14:paraId="4A8708A1" w14:textId="77777777" w:rsidR="00005DC9" w:rsidRPr="00005DC9" w:rsidRDefault="00005DC9" w:rsidP="00005DC9">
            <w:pPr>
              <w:spacing w:line="240" w:lineRule="auto"/>
              <w:rPr>
                <w:rFonts w:ascii="Avenir Next LT Pro" w:hAnsi="Avenir Next LT Pro"/>
                <w:sz w:val="22"/>
                <w:szCs w:val="22"/>
              </w:rPr>
            </w:pPr>
            <w:r w:rsidRPr="00005DC9">
              <w:rPr>
                <w:rFonts w:ascii="Avenir Next LT Pro" w:hAnsi="Avenir Next LT Pro"/>
                <w:sz w:val="22"/>
                <w:szCs w:val="22"/>
              </w:rPr>
              <w:t>Kwaliteitsattribuut</w:t>
            </w:r>
          </w:p>
          <w:p w14:paraId="06625AB9" w14:textId="21039308" w:rsidR="009A3CAE" w:rsidRDefault="009A3CAE" w:rsidP="007D7B37">
            <w:pPr>
              <w:pStyle w:val="Zuyd"/>
            </w:pPr>
          </w:p>
        </w:tc>
        <w:tc>
          <w:tcPr>
            <w:tcW w:w="2204" w:type="dxa"/>
          </w:tcPr>
          <w:p w14:paraId="063F10FA" w14:textId="4F506474" w:rsidR="009A3CAE" w:rsidRPr="00005DC9" w:rsidRDefault="00005DC9" w:rsidP="00005DC9">
            <w:pPr>
              <w:spacing w:line="240" w:lineRule="auto"/>
              <w:rPr>
                <w:rFonts w:ascii="Avenir Next LT Pro" w:hAnsi="Avenir Next LT Pro"/>
                <w:sz w:val="22"/>
                <w:szCs w:val="22"/>
              </w:rPr>
            </w:pPr>
            <w:r w:rsidRPr="00005DC9">
              <w:rPr>
                <w:rFonts w:ascii="Avenir Next LT Pro" w:hAnsi="Avenir Next LT Pro"/>
                <w:sz w:val="22"/>
                <w:szCs w:val="22"/>
              </w:rPr>
              <w:t>Prioriteit</w:t>
            </w:r>
          </w:p>
        </w:tc>
      </w:tr>
      <w:tr w:rsidR="009A3CAE" w14:paraId="7D55DD84" w14:textId="77777777" w:rsidTr="009A3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64" w:type="dxa"/>
          </w:tcPr>
          <w:p w14:paraId="5A0D7469" w14:textId="77777777" w:rsidR="009A3CAE" w:rsidRDefault="009A3CAE" w:rsidP="007D7B37">
            <w:pPr>
              <w:pStyle w:val="Zuyd"/>
            </w:pPr>
          </w:p>
        </w:tc>
        <w:tc>
          <w:tcPr>
            <w:tcW w:w="1110" w:type="dxa"/>
          </w:tcPr>
          <w:p w14:paraId="52462549" w14:textId="3C170451" w:rsidR="009A3CAE" w:rsidRDefault="009A3CAE" w:rsidP="007D7B37">
            <w:pPr>
              <w:pStyle w:val="Zuyd"/>
            </w:pPr>
          </w:p>
        </w:tc>
        <w:tc>
          <w:tcPr>
            <w:tcW w:w="4407" w:type="dxa"/>
          </w:tcPr>
          <w:p w14:paraId="681137E9" w14:textId="77777777" w:rsidR="009A3CAE" w:rsidRDefault="009A3CAE" w:rsidP="007D7B37">
            <w:pPr>
              <w:pStyle w:val="Zuyd"/>
            </w:pPr>
          </w:p>
        </w:tc>
        <w:tc>
          <w:tcPr>
            <w:tcW w:w="1177" w:type="dxa"/>
          </w:tcPr>
          <w:p w14:paraId="779AD00A" w14:textId="77777777" w:rsidR="009A3CAE" w:rsidRDefault="009A3CAE" w:rsidP="007D7B37">
            <w:pPr>
              <w:pStyle w:val="Zuyd"/>
            </w:pPr>
          </w:p>
        </w:tc>
        <w:tc>
          <w:tcPr>
            <w:tcW w:w="1667" w:type="dxa"/>
          </w:tcPr>
          <w:p w14:paraId="092C0D24" w14:textId="77777777" w:rsidR="009A3CAE" w:rsidRDefault="009A3CAE" w:rsidP="007D7B37">
            <w:pPr>
              <w:pStyle w:val="Zuyd"/>
            </w:pPr>
          </w:p>
        </w:tc>
        <w:tc>
          <w:tcPr>
            <w:tcW w:w="2319" w:type="dxa"/>
          </w:tcPr>
          <w:p w14:paraId="7A00DB24" w14:textId="77777777" w:rsidR="009A3CAE" w:rsidRDefault="009A3CAE" w:rsidP="007D7B37">
            <w:pPr>
              <w:pStyle w:val="Zuyd"/>
            </w:pPr>
          </w:p>
        </w:tc>
        <w:tc>
          <w:tcPr>
            <w:tcW w:w="2204" w:type="dxa"/>
          </w:tcPr>
          <w:p w14:paraId="0DE3F5B5" w14:textId="77777777" w:rsidR="009A3CAE" w:rsidRDefault="009A3CAE" w:rsidP="007D7B37">
            <w:pPr>
              <w:pStyle w:val="Zuyd"/>
            </w:pPr>
          </w:p>
        </w:tc>
      </w:tr>
      <w:tr w:rsidR="009A0FF7" w14:paraId="4FE880C0" w14:textId="77777777" w:rsidTr="009A3CAE">
        <w:tc>
          <w:tcPr>
            <w:tcW w:w="1064" w:type="dxa"/>
          </w:tcPr>
          <w:p w14:paraId="22395F07" w14:textId="77777777" w:rsidR="009A0FF7" w:rsidRDefault="009A0FF7" w:rsidP="007D7B37">
            <w:pPr>
              <w:pStyle w:val="Zuyd"/>
            </w:pPr>
          </w:p>
        </w:tc>
        <w:tc>
          <w:tcPr>
            <w:tcW w:w="1110" w:type="dxa"/>
          </w:tcPr>
          <w:p w14:paraId="0DFF5BD3" w14:textId="77777777" w:rsidR="009A0FF7" w:rsidRDefault="009A0FF7" w:rsidP="007D7B37">
            <w:pPr>
              <w:pStyle w:val="Zuyd"/>
            </w:pPr>
          </w:p>
        </w:tc>
        <w:tc>
          <w:tcPr>
            <w:tcW w:w="4407" w:type="dxa"/>
          </w:tcPr>
          <w:p w14:paraId="18725DAF" w14:textId="77777777" w:rsidR="009A0FF7" w:rsidRDefault="009A0FF7" w:rsidP="007D7B37">
            <w:pPr>
              <w:pStyle w:val="Zuyd"/>
            </w:pPr>
          </w:p>
        </w:tc>
        <w:tc>
          <w:tcPr>
            <w:tcW w:w="1177" w:type="dxa"/>
          </w:tcPr>
          <w:p w14:paraId="7680C69B" w14:textId="77777777" w:rsidR="009A0FF7" w:rsidRDefault="009A0FF7" w:rsidP="007D7B37">
            <w:pPr>
              <w:pStyle w:val="Zuyd"/>
            </w:pPr>
          </w:p>
        </w:tc>
        <w:tc>
          <w:tcPr>
            <w:tcW w:w="1667" w:type="dxa"/>
          </w:tcPr>
          <w:p w14:paraId="455025D0" w14:textId="77777777" w:rsidR="009A0FF7" w:rsidRDefault="009A0FF7" w:rsidP="007D7B37">
            <w:pPr>
              <w:pStyle w:val="Zuyd"/>
            </w:pPr>
          </w:p>
        </w:tc>
        <w:tc>
          <w:tcPr>
            <w:tcW w:w="2319" w:type="dxa"/>
          </w:tcPr>
          <w:p w14:paraId="2EC77FFE" w14:textId="77777777" w:rsidR="009A0FF7" w:rsidRDefault="009A0FF7" w:rsidP="007D7B37">
            <w:pPr>
              <w:pStyle w:val="Zuyd"/>
            </w:pPr>
          </w:p>
        </w:tc>
        <w:tc>
          <w:tcPr>
            <w:tcW w:w="2204" w:type="dxa"/>
          </w:tcPr>
          <w:p w14:paraId="36860E89" w14:textId="77777777" w:rsidR="009A0FF7" w:rsidRDefault="009A0FF7" w:rsidP="007D7B37">
            <w:pPr>
              <w:pStyle w:val="Zuyd"/>
            </w:pPr>
          </w:p>
        </w:tc>
      </w:tr>
      <w:tr w:rsidR="009A0FF7" w14:paraId="770DCA51" w14:textId="77777777" w:rsidTr="009A3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64" w:type="dxa"/>
          </w:tcPr>
          <w:p w14:paraId="5B40BAE8" w14:textId="77777777" w:rsidR="009A0FF7" w:rsidRDefault="009A0FF7" w:rsidP="007D7B37">
            <w:pPr>
              <w:pStyle w:val="Zuyd"/>
            </w:pPr>
          </w:p>
        </w:tc>
        <w:tc>
          <w:tcPr>
            <w:tcW w:w="1110" w:type="dxa"/>
          </w:tcPr>
          <w:p w14:paraId="5D4F3F2E" w14:textId="77777777" w:rsidR="009A0FF7" w:rsidRDefault="009A0FF7" w:rsidP="007D7B37">
            <w:pPr>
              <w:pStyle w:val="Zuyd"/>
            </w:pPr>
          </w:p>
        </w:tc>
        <w:tc>
          <w:tcPr>
            <w:tcW w:w="4407" w:type="dxa"/>
          </w:tcPr>
          <w:p w14:paraId="4437ACF0" w14:textId="77777777" w:rsidR="009A0FF7" w:rsidRDefault="009A0FF7" w:rsidP="007D7B37">
            <w:pPr>
              <w:pStyle w:val="Zuyd"/>
            </w:pPr>
          </w:p>
        </w:tc>
        <w:tc>
          <w:tcPr>
            <w:tcW w:w="1177" w:type="dxa"/>
          </w:tcPr>
          <w:p w14:paraId="26F25C3D" w14:textId="77777777" w:rsidR="009A0FF7" w:rsidRDefault="009A0FF7" w:rsidP="007D7B37">
            <w:pPr>
              <w:pStyle w:val="Zuyd"/>
            </w:pPr>
          </w:p>
        </w:tc>
        <w:tc>
          <w:tcPr>
            <w:tcW w:w="1667" w:type="dxa"/>
          </w:tcPr>
          <w:p w14:paraId="3AC95CF6" w14:textId="77777777" w:rsidR="009A0FF7" w:rsidRDefault="009A0FF7" w:rsidP="007D7B37">
            <w:pPr>
              <w:pStyle w:val="Zuyd"/>
            </w:pPr>
          </w:p>
        </w:tc>
        <w:tc>
          <w:tcPr>
            <w:tcW w:w="2319" w:type="dxa"/>
          </w:tcPr>
          <w:p w14:paraId="5A002A2C" w14:textId="77777777" w:rsidR="009A0FF7" w:rsidRDefault="009A0FF7" w:rsidP="007D7B37">
            <w:pPr>
              <w:pStyle w:val="Zuyd"/>
            </w:pPr>
          </w:p>
        </w:tc>
        <w:tc>
          <w:tcPr>
            <w:tcW w:w="2204" w:type="dxa"/>
          </w:tcPr>
          <w:p w14:paraId="535ECDE6" w14:textId="77777777" w:rsidR="009A0FF7" w:rsidRDefault="009A0FF7" w:rsidP="007D7B37">
            <w:pPr>
              <w:pStyle w:val="Zuyd"/>
            </w:pPr>
          </w:p>
        </w:tc>
      </w:tr>
      <w:tr w:rsidR="009A0FF7" w14:paraId="60D93C85" w14:textId="77777777" w:rsidTr="009A3CAE">
        <w:tc>
          <w:tcPr>
            <w:tcW w:w="1064" w:type="dxa"/>
          </w:tcPr>
          <w:p w14:paraId="6E9D7080" w14:textId="77777777" w:rsidR="009A0FF7" w:rsidRDefault="009A0FF7" w:rsidP="007D7B37">
            <w:pPr>
              <w:pStyle w:val="Zuyd"/>
            </w:pPr>
          </w:p>
        </w:tc>
        <w:tc>
          <w:tcPr>
            <w:tcW w:w="1110" w:type="dxa"/>
          </w:tcPr>
          <w:p w14:paraId="28F1D7D0" w14:textId="77777777" w:rsidR="009A0FF7" w:rsidRDefault="009A0FF7" w:rsidP="007D7B37">
            <w:pPr>
              <w:pStyle w:val="Zuyd"/>
            </w:pPr>
          </w:p>
        </w:tc>
        <w:tc>
          <w:tcPr>
            <w:tcW w:w="4407" w:type="dxa"/>
          </w:tcPr>
          <w:p w14:paraId="60F0FD09" w14:textId="77777777" w:rsidR="009A0FF7" w:rsidRDefault="009A0FF7" w:rsidP="007D7B37">
            <w:pPr>
              <w:pStyle w:val="Zuyd"/>
            </w:pPr>
          </w:p>
        </w:tc>
        <w:tc>
          <w:tcPr>
            <w:tcW w:w="1177" w:type="dxa"/>
          </w:tcPr>
          <w:p w14:paraId="18281E22" w14:textId="77777777" w:rsidR="009A0FF7" w:rsidRDefault="009A0FF7" w:rsidP="007D7B37">
            <w:pPr>
              <w:pStyle w:val="Zuyd"/>
            </w:pPr>
          </w:p>
        </w:tc>
        <w:tc>
          <w:tcPr>
            <w:tcW w:w="1667" w:type="dxa"/>
          </w:tcPr>
          <w:p w14:paraId="5618CC5A" w14:textId="77777777" w:rsidR="009A0FF7" w:rsidRDefault="009A0FF7" w:rsidP="007D7B37">
            <w:pPr>
              <w:pStyle w:val="Zuyd"/>
            </w:pPr>
          </w:p>
        </w:tc>
        <w:tc>
          <w:tcPr>
            <w:tcW w:w="2319" w:type="dxa"/>
          </w:tcPr>
          <w:p w14:paraId="106475E9" w14:textId="77777777" w:rsidR="009A0FF7" w:rsidRDefault="009A0FF7" w:rsidP="007D7B37">
            <w:pPr>
              <w:pStyle w:val="Zuyd"/>
            </w:pPr>
          </w:p>
        </w:tc>
        <w:tc>
          <w:tcPr>
            <w:tcW w:w="2204" w:type="dxa"/>
          </w:tcPr>
          <w:p w14:paraId="790C1D9E" w14:textId="77777777" w:rsidR="009A0FF7" w:rsidRDefault="009A0FF7" w:rsidP="007D7B37">
            <w:pPr>
              <w:pStyle w:val="Zuyd"/>
            </w:pPr>
          </w:p>
        </w:tc>
      </w:tr>
    </w:tbl>
    <w:p w14:paraId="61946A77" w14:textId="77777777" w:rsidR="007D7B37" w:rsidRPr="007D7B37" w:rsidRDefault="007D7B37" w:rsidP="007D7B37">
      <w:pPr>
        <w:pStyle w:val="Zuyd"/>
      </w:pPr>
    </w:p>
    <w:p w14:paraId="7294F10B" w14:textId="77777777" w:rsidR="009F62F7" w:rsidRDefault="009F62F7">
      <w:pPr>
        <w:spacing w:line="240" w:lineRule="auto"/>
        <w:sectPr w:rsidR="009F62F7" w:rsidSect="009F62F7">
          <w:pgSz w:w="16838" w:h="11906" w:orient="landscape" w:code="9"/>
          <w:pgMar w:top="1440" w:right="1440" w:bottom="1440" w:left="1440" w:header="567" w:footer="567" w:gutter="0"/>
          <w:cols w:space="708"/>
          <w:docGrid w:linePitch="360"/>
        </w:sectPr>
      </w:pPr>
    </w:p>
    <w:p w14:paraId="33364E2E" w14:textId="5A6A7C78" w:rsidR="00ED0720" w:rsidRDefault="003A4092" w:rsidP="00D9150D">
      <w:pPr>
        <w:pStyle w:val="Kop2"/>
      </w:pPr>
      <w:r>
        <w:lastRenderedPageBreak/>
        <w:t xml:space="preserve"> </w:t>
      </w:r>
      <w:bookmarkStart w:id="5" w:name="_Toc215063121"/>
      <w:r w:rsidR="00ED0720">
        <w:t>Doelgroep</w:t>
      </w:r>
      <w:r w:rsidR="00D77C6E">
        <w:t>s</w:t>
      </w:r>
      <w:r w:rsidR="00ED0720">
        <w:t>analyse</w:t>
      </w:r>
      <w:bookmarkEnd w:id="5"/>
    </w:p>
    <w:p w14:paraId="392776C5" w14:textId="2AC8B24D" w:rsidR="003A4092" w:rsidRPr="000B6C73" w:rsidRDefault="000B6C73" w:rsidP="000B6C73">
      <w:pPr>
        <w:pStyle w:val="Zuyd"/>
        <w:rPr>
          <w:color w:val="FF0000"/>
        </w:rPr>
      </w:pPr>
      <w:r w:rsidRPr="000B6C73">
        <w:rPr>
          <w:color w:val="FF0000"/>
        </w:rPr>
        <w:t>&lt;Beschrijf hier de doelgroepen (=gebruikers), hun kenmerken, behoeften en pijnpunten&gt;</w:t>
      </w:r>
    </w:p>
    <w:p w14:paraId="432EFDCD" w14:textId="4A711115" w:rsidR="00C637F9" w:rsidRPr="009D6C08" w:rsidRDefault="00C637F9" w:rsidP="009D6C08">
      <w:pPr>
        <w:pStyle w:val="Zuyd"/>
      </w:pPr>
    </w:p>
    <w:p w14:paraId="7738C2AB" w14:textId="1D51AE70" w:rsidR="00526E5A" w:rsidRDefault="008F65C7" w:rsidP="008F65C7">
      <w:pPr>
        <w:pStyle w:val="Kop2"/>
      </w:pPr>
      <w:r>
        <w:t xml:space="preserve"> </w:t>
      </w:r>
      <w:bookmarkStart w:id="6" w:name="_Toc215063122"/>
      <w:r w:rsidR="00526E5A">
        <w:t>Taakanalyse</w:t>
      </w:r>
      <w:bookmarkEnd w:id="6"/>
    </w:p>
    <w:p w14:paraId="3783C236" w14:textId="0A0BD403" w:rsidR="008F65C7" w:rsidRPr="00AA4AF4" w:rsidRDefault="009A0FF7" w:rsidP="009A0FF7">
      <w:pPr>
        <w:pStyle w:val="Zuyd"/>
        <w:rPr>
          <w:color w:val="FF0000"/>
        </w:rPr>
      </w:pPr>
      <w:r w:rsidRPr="00AA4AF4">
        <w:rPr>
          <w:color w:val="FF0000"/>
        </w:rPr>
        <w:t>&lt;Beschrijf alle taken</w:t>
      </w:r>
      <w:r w:rsidR="000C7288" w:rsidRPr="00AA4AF4">
        <w:rPr>
          <w:color w:val="FF0000"/>
        </w:rPr>
        <w:t>, gekoppeld aan userstories en/of requirements</w:t>
      </w:r>
      <w:r w:rsidR="00AA4AF4" w:rsidRPr="00AA4AF4">
        <w:rPr>
          <w:color w:val="FF0000"/>
        </w:rPr>
        <w:t xml:space="preserve"> en maak per taak een </w:t>
      </w:r>
      <w:proofErr w:type="spellStart"/>
      <w:r w:rsidR="00AA4AF4" w:rsidRPr="00AA4AF4">
        <w:rPr>
          <w:color w:val="FF0000"/>
        </w:rPr>
        <w:t>usecase</w:t>
      </w:r>
      <w:proofErr w:type="spellEnd"/>
      <w:r w:rsidR="00B5012F">
        <w:rPr>
          <w:color w:val="FF0000"/>
        </w:rPr>
        <w:t xml:space="preserve"> </w:t>
      </w:r>
      <w:r w:rsidR="00AA4AF4" w:rsidRPr="00AA4AF4">
        <w:rPr>
          <w:color w:val="FF0000"/>
        </w:rPr>
        <w:t>diagram&gt;</w:t>
      </w:r>
    </w:p>
    <w:p w14:paraId="3F6BC216" w14:textId="77777777" w:rsidR="00155580" w:rsidRDefault="00155580">
      <w:pPr>
        <w:spacing w:line="240" w:lineRule="auto"/>
        <w:rPr>
          <w:rFonts w:ascii="Avenir Next LT Pro" w:eastAsiaTheme="majorEastAsia" w:hAnsi="Avenir Next LT Pro" w:cstheme="majorBidi"/>
          <w:sz w:val="48"/>
          <w:szCs w:val="32"/>
        </w:rPr>
      </w:pPr>
      <w:r>
        <w:br w:type="page"/>
      </w:r>
    </w:p>
    <w:p w14:paraId="53319923" w14:textId="58F80F31" w:rsidR="00D75687" w:rsidRDefault="00D75687" w:rsidP="002628D6">
      <w:pPr>
        <w:pStyle w:val="ZuydKOP1"/>
      </w:pPr>
      <w:bookmarkStart w:id="7" w:name="_Toc215063123"/>
      <w:r>
        <w:lastRenderedPageBreak/>
        <w:t>Software-ontwerp</w:t>
      </w:r>
      <w:bookmarkEnd w:id="7"/>
    </w:p>
    <w:p w14:paraId="6A2B421B" w14:textId="7D275239" w:rsidR="002628D6" w:rsidRDefault="0053074A" w:rsidP="00D75687">
      <w:pPr>
        <w:pStyle w:val="Kop2"/>
      </w:pPr>
      <w:r>
        <w:t xml:space="preserve"> </w:t>
      </w:r>
      <w:bookmarkStart w:id="8" w:name="_Toc215063124"/>
      <w:proofErr w:type="spellStart"/>
      <w:r w:rsidR="002628D6">
        <w:t>Usecase</w:t>
      </w:r>
      <w:proofErr w:type="spellEnd"/>
      <w:r w:rsidR="002628D6">
        <w:t>-</w:t>
      </w:r>
      <w:r w:rsidR="002F1A25">
        <w:t>model</w:t>
      </w:r>
      <w:bookmarkEnd w:id="8"/>
    </w:p>
    <w:p w14:paraId="0BC05ABD" w14:textId="77777777" w:rsidR="008C4AE9" w:rsidRPr="008C4AE9" w:rsidRDefault="008C4AE9" w:rsidP="008C4AE9">
      <w:pPr>
        <w:pStyle w:val="Zuyd"/>
      </w:pPr>
    </w:p>
    <w:p w14:paraId="1201CC19" w14:textId="334AD585" w:rsidR="002F1A25" w:rsidRPr="00D17297" w:rsidRDefault="00D747A5" w:rsidP="00D75687">
      <w:pPr>
        <w:pStyle w:val="Kop3"/>
        <w:rPr>
          <w:b/>
          <w:bCs/>
        </w:rPr>
      </w:pPr>
      <w:r w:rsidRPr="00D17297">
        <w:rPr>
          <w:b/>
          <w:bCs/>
        </w:rPr>
        <w:t xml:space="preserve"> </w:t>
      </w:r>
      <w:bookmarkStart w:id="9" w:name="_Toc215063125"/>
      <w:proofErr w:type="spellStart"/>
      <w:r w:rsidR="002F1A25" w:rsidRPr="00D17297">
        <w:rPr>
          <w:b/>
          <w:bCs/>
        </w:rPr>
        <w:t>Usecase</w:t>
      </w:r>
      <w:proofErr w:type="spellEnd"/>
      <w:r w:rsidR="002F1A25" w:rsidRPr="00D17297">
        <w:rPr>
          <w:b/>
          <w:bCs/>
        </w:rPr>
        <w:t>-diagram</w:t>
      </w:r>
      <w:bookmarkEnd w:id="9"/>
    </w:p>
    <w:p w14:paraId="25D7A778" w14:textId="0669D782" w:rsidR="00254D03" w:rsidRPr="00AF15D2" w:rsidRDefault="00AF15D2" w:rsidP="00254D03">
      <w:pPr>
        <w:pStyle w:val="Zuyd"/>
        <w:rPr>
          <w:color w:val="FF0000"/>
        </w:rPr>
      </w:pPr>
      <w:r w:rsidRPr="00AF15D2">
        <w:rPr>
          <w:color w:val="FF0000"/>
        </w:rPr>
        <w:t>&lt;</w:t>
      </w:r>
      <w:r w:rsidR="00A163F6" w:rsidRPr="00AF15D2">
        <w:rPr>
          <w:color w:val="FF0000"/>
        </w:rPr>
        <w:t xml:space="preserve">Deze geeft een visuele weergave van alle actoren en </w:t>
      </w:r>
      <w:proofErr w:type="spellStart"/>
      <w:r w:rsidR="00A163F6" w:rsidRPr="00AF15D2">
        <w:rPr>
          <w:color w:val="FF0000"/>
        </w:rPr>
        <w:t>usecases</w:t>
      </w:r>
      <w:proofErr w:type="spellEnd"/>
      <w:r w:rsidR="00A163F6" w:rsidRPr="00AF15D2">
        <w:rPr>
          <w:color w:val="FF0000"/>
        </w:rPr>
        <w:t xml:space="preserve"> binnen het systeem.</w:t>
      </w:r>
      <w:r w:rsidR="00254D03" w:rsidRPr="00AF15D2">
        <w:rPr>
          <w:color w:val="FF0000"/>
        </w:rPr>
        <w:t xml:space="preserve"> </w:t>
      </w:r>
    </w:p>
    <w:p w14:paraId="151885E9" w14:textId="257D3EB1" w:rsidR="00254D03" w:rsidRPr="00AF15D2" w:rsidRDefault="00254D03" w:rsidP="00254D03">
      <w:pPr>
        <w:pStyle w:val="Zuyd"/>
        <w:rPr>
          <w:color w:val="FF0000"/>
        </w:rPr>
      </w:pPr>
      <w:r w:rsidRPr="00AF15D2">
        <w:rPr>
          <w:b/>
          <w:bCs/>
          <w:color w:val="FF0000"/>
        </w:rPr>
        <w:t>LET OP:</w:t>
      </w:r>
      <w:r w:rsidRPr="00AF15D2">
        <w:rPr>
          <w:color w:val="FF0000"/>
        </w:rPr>
        <w:t xml:space="preserve"> Dit is een samenvoeging van alle </w:t>
      </w:r>
      <w:proofErr w:type="spellStart"/>
      <w:r w:rsidRPr="00AF15D2">
        <w:rPr>
          <w:color w:val="FF0000"/>
        </w:rPr>
        <w:t>usecase</w:t>
      </w:r>
      <w:proofErr w:type="spellEnd"/>
      <w:r w:rsidRPr="00AF15D2">
        <w:rPr>
          <w:color w:val="FF0000"/>
        </w:rPr>
        <w:t xml:space="preserve"> diagrammen per taak.</w:t>
      </w:r>
      <w:r w:rsidR="00AF15D2" w:rsidRPr="00AF15D2">
        <w:rPr>
          <w:color w:val="FF0000"/>
        </w:rPr>
        <w:t>&gt;</w:t>
      </w:r>
    </w:p>
    <w:p w14:paraId="5FDEFB19" w14:textId="68D609CB" w:rsidR="008C4AE9" w:rsidRDefault="008C4AE9" w:rsidP="008C4AE9">
      <w:pPr>
        <w:rPr>
          <w:rFonts w:ascii="Avenir Next LT Pro" w:hAnsi="Avenir Next LT Pro"/>
          <w:sz w:val="22"/>
          <w:szCs w:val="22"/>
        </w:rPr>
      </w:pPr>
    </w:p>
    <w:p w14:paraId="5AA11A9C" w14:textId="34674D05" w:rsidR="00DC6DFF" w:rsidRPr="00CA2153" w:rsidRDefault="00CA2153" w:rsidP="00CA2153">
      <w:pPr>
        <w:pStyle w:val="Zuyd"/>
        <w:rPr>
          <w:color w:val="FF0000"/>
        </w:rPr>
      </w:pPr>
      <w:r w:rsidRPr="00CA2153">
        <w:rPr>
          <w:color w:val="FF0000"/>
        </w:rPr>
        <w:t xml:space="preserve">&lt;Kopieer onderstaande </w:t>
      </w:r>
      <w:r>
        <w:rPr>
          <w:color w:val="FF0000"/>
        </w:rPr>
        <w:t xml:space="preserve">tabel </w:t>
      </w:r>
      <w:r w:rsidRPr="00CA2153">
        <w:rPr>
          <w:color w:val="FF0000"/>
        </w:rPr>
        <w:t xml:space="preserve">per </w:t>
      </w:r>
      <w:proofErr w:type="spellStart"/>
      <w:r w:rsidRPr="00CA2153">
        <w:rPr>
          <w:color w:val="FF0000"/>
        </w:rPr>
        <w:t>use</w:t>
      </w:r>
      <w:proofErr w:type="spellEnd"/>
      <w:r w:rsidRPr="00CA2153">
        <w:rPr>
          <w:color w:val="FF0000"/>
        </w:rPr>
        <w:t xml:space="preserve"> case</w:t>
      </w:r>
      <w:r w:rsidR="005D13C2">
        <w:rPr>
          <w:color w:val="FF0000"/>
        </w:rPr>
        <w:t>:</w:t>
      </w:r>
      <w:r w:rsidRPr="00CA2153">
        <w:rPr>
          <w:color w:val="FF0000"/>
        </w:rPr>
        <w:t>&gt;</w:t>
      </w:r>
    </w:p>
    <w:p w14:paraId="560D0461" w14:textId="3A49E52A" w:rsidR="00FC2D6D" w:rsidRDefault="00C41F7E" w:rsidP="00C41F7E">
      <w:pPr>
        <w:pStyle w:val="Kop3"/>
        <w:rPr>
          <w:b/>
          <w:bCs/>
        </w:rPr>
      </w:pPr>
      <w:bookmarkStart w:id="10" w:name="_Toc215063126"/>
      <w:r>
        <w:rPr>
          <w:b/>
          <w:bCs/>
        </w:rPr>
        <w:t xml:space="preserve">&lt;Unieke code&gt;&lt;Naam </w:t>
      </w:r>
      <w:proofErr w:type="spellStart"/>
      <w:r>
        <w:rPr>
          <w:b/>
          <w:bCs/>
        </w:rPr>
        <w:t>use</w:t>
      </w:r>
      <w:proofErr w:type="spellEnd"/>
      <w:r>
        <w:rPr>
          <w:b/>
          <w:bCs/>
        </w:rPr>
        <w:t xml:space="preserve"> case&gt;</w:t>
      </w:r>
      <w:bookmarkEnd w:id="10"/>
    </w:p>
    <w:p w14:paraId="6B5BE014" w14:textId="77777777" w:rsidR="00C41F7E" w:rsidRPr="00FC2D6D" w:rsidRDefault="00C41F7E" w:rsidP="00FC2D6D">
      <w:pPr>
        <w:spacing w:line="240" w:lineRule="auto"/>
        <w:rPr>
          <w:rFonts w:ascii="Times New Roman" w:eastAsia="Times New Roman" w:hAnsi="Times New Roman"/>
          <w:sz w:val="24"/>
          <w:szCs w:val="24"/>
          <w:lang w:eastAsia="nl-NL"/>
        </w:rPr>
      </w:pPr>
    </w:p>
    <w:tbl>
      <w:tblPr>
        <w:tblW w:w="90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9"/>
        <w:gridCol w:w="2780"/>
        <w:gridCol w:w="3631"/>
      </w:tblGrid>
      <w:tr w:rsidR="00FC2D6D" w:rsidRPr="00FC2D6D" w14:paraId="03BB0CC9" w14:textId="77777777" w:rsidTr="00D223E4">
        <w:trPr>
          <w:trHeight w:val="570"/>
        </w:trPr>
        <w:tc>
          <w:tcPr>
            <w:tcW w:w="2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hideMark/>
          </w:tcPr>
          <w:p w14:paraId="32A44360" w14:textId="77777777" w:rsidR="00FC2D6D" w:rsidRPr="00FC2D6D" w:rsidRDefault="00FC2D6D" w:rsidP="00FC2D6D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/>
                <w:b/>
                <w:bCs/>
                <w:color w:val="000000"/>
                <w:sz w:val="22"/>
                <w:szCs w:val="22"/>
                <w:lang w:val="en-GB" w:eastAsia="nl-NL"/>
              </w:rPr>
            </w:pPr>
            <w:proofErr w:type="spellStart"/>
            <w:r w:rsidRPr="00FC2D6D">
              <w:rPr>
                <w:rFonts w:ascii="Avenir Next LT Pro" w:eastAsia="Times New Roman" w:hAnsi="Avenir Next LT Pro"/>
                <w:b/>
                <w:bCs/>
                <w:color w:val="000000"/>
                <w:sz w:val="22"/>
                <w:szCs w:val="22"/>
                <w:lang w:eastAsia="nl-NL"/>
              </w:rPr>
              <w:t>Use</w:t>
            </w:r>
            <w:proofErr w:type="spellEnd"/>
            <w:r w:rsidRPr="00FC2D6D">
              <w:rPr>
                <w:rFonts w:ascii="Avenir Next LT Pro" w:eastAsia="Times New Roman" w:hAnsi="Avenir Next LT Pro"/>
                <w:b/>
                <w:bCs/>
                <w:color w:val="000000"/>
                <w:sz w:val="22"/>
                <w:szCs w:val="22"/>
                <w:lang w:eastAsia="nl-NL"/>
              </w:rPr>
              <w:t> Case</w:t>
            </w:r>
            <w:r w:rsidRPr="00FC2D6D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val="en-GB" w:eastAsia="nl-NL"/>
              </w:rPr>
              <w:t>​</w:t>
            </w:r>
          </w:p>
        </w:tc>
        <w:tc>
          <w:tcPr>
            <w:tcW w:w="64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hideMark/>
          </w:tcPr>
          <w:p w14:paraId="62B98F4B" w14:textId="77777777" w:rsidR="00FC2D6D" w:rsidRPr="00FC2D6D" w:rsidRDefault="00FC2D6D" w:rsidP="00FC2D6D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/>
                <w:b/>
                <w:bCs/>
                <w:color w:val="000000"/>
                <w:sz w:val="22"/>
                <w:szCs w:val="22"/>
                <w:lang w:eastAsia="nl-NL"/>
              </w:rPr>
            </w:pPr>
            <w:r w:rsidRPr="00FC2D6D">
              <w:rPr>
                <w:rFonts w:ascii="Avenir Next LT Pro" w:eastAsia="Times New Roman" w:hAnsi="Avenir Next LT Pro"/>
                <w:color w:val="000000"/>
                <w:sz w:val="22"/>
                <w:szCs w:val="22"/>
                <w:lang w:eastAsia="nl-NL"/>
              </w:rPr>
              <w:t>&lt;Unieke code&gt;: &lt;Unieke, beschrijvende naam voor de </w:t>
            </w:r>
            <w:proofErr w:type="spellStart"/>
            <w:r w:rsidRPr="00FC2D6D">
              <w:rPr>
                <w:rFonts w:ascii="Avenir Next LT Pro" w:eastAsia="Times New Roman" w:hAnsi="Avenir Next LT Pro"/>
                <w:color w:val="000000"/>
                <w:sz w:val="22"/>
                <w:szCs w:val="22"/>
                <w:lang w:eastAsia="nl-NL"/>
              </w:rPr>
              <w:t>use</w:t>
            </w:r>
            <w:proofErr w:type="spellEnd"/>
            <w:r w:rsidRPr="00FC2D6D">
              <w:rPr>
                <w:rFonts w:ascii="Avenir Next LT Pro" w:eastAsia="Times New Roman" w:hAnsi="Avenir Next LT Pro"/>
                <w:color w:val="000000"/>
                <w:sz w:val="22"/>
                <w:szCs w:val="22"/>
                <w:lang w:eastAsia="nl-NL"/>
              </w:rPr>
              <w:t>-case&gt;</w:t>
            </w:r>
            <w:r w:rsidRPr="00FC2D6D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nl-NL"/>
              </w:rPr>
              <w:t>​</w:t>
            </w:r>
          </w:p>
        </w:tc>
      </w:tr>
      <w:tr w:rsidR="00FC2D6D" w:rsidRPr="00FC2D6D" w14:paraId="5792E554" w14:textId="77777777" w:rsidTr="00D223E4">
        <w:trPr>
          <w:trHeight w:val="570"/>
        </w:trPr>
        <w:tc>
          <w:tcPr>
            <w:tcW w:w="2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BCBCB"/>
            <w:hideMark/>
          </w:tcPr>
          <w:p w14:paraId="39E63B02" w14:textId="77777777" w:rsidR="00FC2D6D" w:rsidRPr="00FC2D6D" w:rsidRDefault="00FC2D6D" w:rsidP="00FC2D6D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GB" w:eastAsia="nl-NL"/>
              </w:rPr>
            </w:pPr>
            <w:r w:rsidRPr="00FC2D6D">
              <w:rPr>
                <w:rFonts w:ascii="Avenir Next LT Pro" w:eastAsia="Times New Roman" w:hAnsi="Avenir Next LT Pro"/>
                <w:b/>
                <w:bCs/>
                <w:color w:val="000000"/>
                <w:sz w:val="22"/>
                <w:szCs w:val="22"/>
                <w:lang w:eastAsia="nl-NL"/>
              </w:rPr>
              <w:t>Beschrijving</w:t>
            </w:r>
            <w:r w:rsidRPr="00FC2D6D">
              <w:rPr>
                <w:rFonts w:ascii="Arial" w:eastAsia="Times New Roman" w:hAnsi="Arial" w:cs="Arial"/>
                <w:color w:val="000000"/>
                <w:sz w:val="22"/>
                <w:szCs w:val="22"/>
                <w:lang w:val="en-GB" w:eastAsia="nl-NL"/>
              </w:rPr>
              <w:t>​</w:t>
            </w:r>
          </w:p>
        </w:tc>
        <w:tc>
          <w:tcPr>
            <w:tcW w:w="64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BCBCB"/>
            <w:hideMark/>
          </w:tcPr>
          <w:p w14:paraId="50729A36" w14:textId="77777777" w:rsidR="00FC2D6D" w:rsidRPr="00FC2D6D" w:rsidRDefault="00FC2D6D" w:rsidP="00FC2D6D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nl-NL"/>
              </w:rPr>
            </w:pPr>
            <w:r w:rsidRPr="00FC2D6D">
              <w:rPr>
                <w:rFonts w:ascii="Avenir Next LT Pro" w:eastAsia="Times New Roman" w:hAnsi="Avenir Next LT Pro"/>
                <w:color w:val="000000"/>
                <w:sz w:val="22"/>
                <w:szCs w:val="22"/>
                <w:lang w:eastAsia="nl-NL"/>
              </w:rPr>
              <w:t>&lt;Korte beschrijving (max 5 zinnen) die uitlegt wat de UC doet&gt;</w:t>
            </w:r>
            <w:r w:rsidRPr="00FC2D6D">
              <w:rPr>
                <w:rFonts w:ascii="Arial" w:eastAsia="Times New Roman" w:hAnsi="Arial" w:cs="Arial"/>
                <w:color w:val="000000"/>
                <w:sz w:val="22"/>
                <w:szCs w:val="22"/>
                <w:lang w:eastAsia="nl-NL"/>
              </w:rPr>
              <w:t>​</w:t>
            </w:r>
          </w:p>
        </w:tc>
      </w:tr>
      <w:tr w:rsidR="00FC2D6D" w:rsidRPr="00FC2D6D" w14:paraId="15A1E9F5" w14:textId="77777777" w:rsidTr="00D223E4">
        <w:trPr>
          <w:trHeight w:val="570"/>
        </w:trPr>
        <w:tc>
          <w:tcPr>
            <w:tcW w:w="2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hideMark/>
          </w:tcPr>
          <w:p w14:paraId="3974ADF1" w14:textId="77777777" w:rsidR="00FC2D6D" w:rsidRPr="00FC2D6D" w:rsidRDefault="00FC2D6D" w:rsidP="00FC2D6D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GB" w:eastAsia="nl-NL"/>
              </w:rPr>
            </w:pPr>
            <w:r w:rsidRPr="00FC2D6D">
              <w:rPr>
                <w:rFonts w:ascii="Avenir Next LT Pro" w:eastAsia="Times New Roman" w:hAnsi="Avenir Next LT Pro"/>
                <w:b/>
                <w:bCs/>
                <w:color w:val="000000"/>
                <w:sz w:val="22"/>
                <w:szCs w:val="22"/>
                <w:lang w:eastAsia="nl-NL"/>
              </w:rPr>
              <w:t>Actor(en)</w:t>
            </w:r>
            <w:r w:rsidRPr="00FC2D6D">
              <w:rPr>
                <w:rFonts w:ascii="Arial" w:eastAsia="Times New Roman" w:hAnsi="Arial" w:cs="Arial"/>
                <w:color w:val="000000"/>
                <w:sz w:val="22"/>
                <w:szCs w:val="22"/>
                <w:lang w:val="en-GB" w:eastAsia="nl-NL"/>
              </w:rPr>
              <w:t>​</w:t>
            </w:r>
          </w:p>
        </w:tc>
        <w:tc>
          <w:tcPr>
            <w:tcW w:w="64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hideMark/>
          </w:tcPr>
          <w:p w14:paraId="4C41DC01" w14:textId="77777777" w:rsidR="00FC2D6D" w:rsidRPr="00FC2D6D" w:rsidRDefault="00FC2D6D" w:rsidP="00FC2D6D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nl-NL"/>
              </w:rPr>
            </w:pPr>
            <w:r w:rsidRPr="00FC2D6D">
              <w:rPr>
                <w:rFonts w:ascii="Avenir Next LT Pro" w:eastAsia="Times New Roman" w:hAnsi="Avenir Next LT Pro"/>
                <w:color w:val="000000"/>
                <w:sz w:val="22"/>
                <w:szCs w:val="22"/>
                <w:lang w:eastAsia="nl-NL"/>
              </w:rPr>
              <w:t>&lt;Welke Actor/Actoren voeren deze </w:t>
            </w:r>
            <w:proofErr w:type="spellStart"/>
            <w:r w:rsidRPr="00FC2D6D">
              <w:rPr>
                <w:rFonts w:ascii="Avenir Next LT Pro" w:eastAsia="Times New Roman" w:hAnsi="Avenir Next LT Pro"/>
                <w:color w:val="000000"/>
                <w:sz w:val="22"/>
                <w:szCs w:val="22"/>
                <w:lang w:eastAsia="nl-NL"/>
              </w:rPr>
              <w:t>use</w:t>
            </w:r>
            <w:proofErr w:type="spellEnd"/>
            <w:r w:rsidRPr="00FC2D6D">
              <w:rPr>
                <w:rFonts w:ascii="Avenir Next LT Pro" w:eastAsia="Times New Roman" w:hAnsi="Avenir Next LT Pro"/>
                <w:color w:val="000000"/>
                <w:sz w:val="22"/>
                <w:szCs w:val="22"/>
                <w:lang w:eastAsia="nl-NL"/>
              </w:rPr>
              <w:t>-case uit?&gt;</w:t>
            </w:r>
            <w:r w:rsidRPr="00FC2D6D">
              <w:rPr>
                <w:rFonts w:ascii="Arial" w:eastAsia="Times New Roman" w:hAnsi="Arial" w:cs="Arial"/>
                <w:color w:val="000000"/>
                <w:sz w:val="22"/>
                <w:szCs w:val="22"/>
                <w:lang w:eastAsia="nl-NL"/>
              </w:rPr>
              <w:t>​</w:t>
            </w:r>
          </w:p>
        </w:tc>
      </w:tr>
      <w:tr w:rsidR="00FC2D6D" w:rsidRPr="00FC2D6D" w14:paraId="7ECA129B" w14:textId="77777777" w:rsidTr="00D223E4">
        <w:trPr>
          <w:trHeight w:val="570"/>
        </w:trPr>
        <w:tc>
          <w:tcPr>
            <w:tcW w:w="2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BCBCB"/>
            <w:hideMark/>
          </w:tcPr>
          <w:p w14:paraId="7F991C70" w14:textId="77777777" w:rsidR="00FC2D6D" w:rsidRPr="00FC2D6D" w:rsidRDefault="00FC2D6D" w:rsidP="00FC2D6D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GB" w:eastAsia="nl-NL"/>
              </w:rPr>
            </w:pPr>
            <w:r w:rsidRPr="00FC2D6D">
              <w:rPr>
                <w:rFonts w:ascii="Avenir Next LT Pro" w:eastAsia="Times New Roman" w:hAnsi="Avenir Next LT Pro"/>
                <w:b/>
                <w:bCs/>
                <w:color w:val="000000"/>
                <w:sz w:val="22"/>
                <w:szCs w:val="22"/>
                <w:lang w:eastAsia="nl-NL"/>
              </w:rPr>
              <w:t>Trigger(s)</w:t>
            </w:r>
            <w:r w:rsidRPr="00FC2D6D">
              <w:rPr>
                <w:rFonts w:ascii="Arial" w:eastAsia="Times New Roman" w:hAnsi="Arial" w:cs="Arial"/>
                <w:color w:val="000000"/>
                <w:sz w:val="22"/>
                <w:szCs w:val="22"/>
                <w:lang w:val="en-GB" w:eastAsia="nl-NL"/>
              </w:rPr>
              <w:t>​</w:t>
            </w:r>
          </w:p>
        </w:tc>
        <w:tc>
          <w:tcPr>
            <w:tcW w:w="64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BCBCB"/>
            <w:hideMark/>
          </w:tcPr>
          <w:p w14:paraId="2FE4FCFC" w14:textId="77777777" w:rsidR="00FC2D6D" w:rsidRPr="00FC2D6D" w:rsidRDefault="00FC2D6D" w:rsidP="00FC2D6D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nl-NL"/>
              </w:rPr>
            </w:pPr>
            <w:r w:rsidRPr="00FC2D6D">
              <w:rPr>
                <w:rFonts w:ascii="Avenir Next LT Pro" w:eastAsia="Times New Roman" w:hAnsi="Avenir Next LT Pro"/>
                <w:color w:val="000000"/>
                <w:sz w:val="22"/>
                <w:szCs w:val="22"/>
                <w:lang w:eastAsia="nl-NL"/>
              </w:rPr>
              <w:t>&lt;Situatie(s) waaronder de </w:t>
            </w:r>
            <w:proofErr w:type="spellStart"/>
            <w:r w:rsidRPr="00FC2D6D">
              <w:rPr>
                <w:rFonts w:ascii="Avenir Next LT Pro" w:eastAsia="Times New Roman" w:hAnsi="Avenir Next LT Pro"/>
                <w:color w:val="000000"/>
                <w:sz w:val="22"/>
                <w:szCs w:val="22"/>
                <w:lang w:eastAsia="nl-NL"/>
              </w:rPr>
              <w:t>use</w:t>
            </w:r>
            <w:proofErr w:type="spellEnd"/>
            <w:r w:rsidRPr="00FC2D6D">
              <w:rPr>
                <w:rFonts w:ascii="Avenir Next LT Pro" w:eastAsia="Times New Roman" w:hAnsi="Avenir Next LT Pro"/>
                <w:color w:val="000000"/>
                <w:sz w:val="22"/>
                <w:szCs w:val="22"/>
                <w:lang w:eastAsia="nl-NL"/>
              </w:rPr>
              <w:t>-case wordt gestart, meestal gelijk de 1</w:t>
            </w:r>
            <w:r w:rsidRPr="00FC2D6D">
              <w:rPr>
                <w:rFonts w:ascii="Avenir Next LT Pro" w:eastAsia="Times New Roman" w:hAnsi="Avenir Next LT Pro"/>
                <w:color w:val="000000"/>
                <w:sz w:val="22"/>
                <w:szCs w:val="22"/>
                <w:vertAlign w:val="superscript"/>
                <w:lang w:eastAsia="nl-NL"/>
              </w:rPr>
              <w:t>e</w:t>
            </w:r>
            <w:r w:rsidRPr="00FC2D6D">
              <w:rPr>
                <w:rFonts w:ascii="Avenir Next LT Pro" w:eastAsia="Times New Roman" w:hAnsi="Avenir Next LT Pro"/>
                <w:color w:val="000000"/>
                <w:sz w:val="22"/>
                <w:szCs w:val="22"/>
                <w:lang w:eastAsia="nl-NL"/>
              </w:rPr>
              <w:t> stap&gt;</w:t>
            </w:r>
            <w:r w:rsidRPr="00FC2D6D">
              <w:rPr>
                <w:rFonts w:ascii="Arial" w:eastAsia="Times New Roman" w:hAnsi="Arial" w:cs="Arial"/>
                <w:color w:val="000000"/>
                <w:sz w:val="22"/>
                <w:szCs w:val="22"/>
                <w:lang w:eastAsia="nl-NL"/>
              </w:rPr>
              <w:t>​</w:t>
            </w:r>
          </w:p>
        </w:tc>
      </w:tr>
      <w:tr w:rsidR="00FC2D6D" w:rsidRPr="00FC2D6D" w14:paraId="1674E4A3" w14:textId="77777777" w:rsidTr="00D223E4">
        <w:trPr>
          <w:trHeight w:val="915"/>
        </w:trPr>
        <w:tc>
          <w:tcPr>
            <w:tcW w:w="2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hideMark/>
          </w:tcPr>
          <w:p w14:paraId="2938B3F4" w14:textId="77777777" w:rsidR="00FC2D6D" w:rsidRPr="00FC2D6D" w:rsidRDefault="00FC2D6D" w:rsidP="00FC2D6D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GB" w:eastAsia="nl-NL"/>
              </w:rPr>
            </w:pPr>
            <w:r w:rsidRPr="00FC2D6D">
              <w:rPr>
                <w:rFonts w:ascii="Avenir Next LT Pro" w:eastAsia="Times New Roman" w:hAnsi="Avenir Next LT Pro"/>
                <w:b/>
                <w:bCs/>
                <w:color w:val="000000"/>
                <w:sz w:val="22"/>
                <w:szCs w:val="22"/>
                <w:lang w:eastAsia="nl-NL"/>
              </w:rPr>
              <w:t>Pre-</w:t>
            </w:r>
            <w:proofErr w:type="spellStart"/>
            <w:r w:rsidRPr="00FC2D6D">
              <w:rPr>
                <w:rFonts w:ascii="Avenir Next LT Pro" w:eastAsia="Times New Roman" w:hAnsi="Avenir Next LT Pro"/>
                <w:b/>
                <w:bCs/>
                <w:color w:val="000000"/>
                <w:sz w:val="22"/>
                <w:szCs w:val="22"/>
                <w:lang w:eastAsia="nl-NL"/>
              </w:rPr>
              <w:t>conditions</w:t>
            </w:r>
            <w:proofErr w:type="spellEnd"/>
            <w:r w:rsidRPr="00FC2D6D">
              <w:rPr>
                <w:rFonts w:ascii="Arial" w:eastAsia="Times New Roman" w:hAnsi="Arial" w:cs="Arial"/>
                <w:color w:val="000000"/>
                <w:sz w:val="22"/>
                <w:szCs w:val="22"/>
                <w:lang w:val="en-GB" w:eastAsia="nl-NL"/>
              </w:rPr>
              <w:t>​</w:t>
            </w:r>
          </w:p>
        </w:tc>
        <w:tc>
          <w:tcPr>
            <w:tcW w:w="64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hideMark/>
          </w:tcPr>
          <w:p w14:paraId="7F5C63FD" w14:textId="77777777" w:rsidR="00FC2D6D" w:rsidRPr="00FC2D6D" w:rsidRDefault="00FC2D6D" w:rsidP="00FC2D6D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nl-NL"/>
              </w:rPr>
            </w:pPr>
            <w:r w:rsidRPr="00FC2D6D">
              <w:rPr>
                <w:rFonts w:ascii="Avenir Next LT Pro" w:eastAsia="Times New Roman" w:hAnsi="Avenir Next LT Pro"/>
                <w:color w:val="000000"/>
                <w:sz w:val="22"/>
                <w:szCs w:val="22"/>
                <w:lang w:eastAsia="nl-NL"/>
              </w:rPr>
              <w:t>&lt;Optioneel; Alle voorwaarden, die noodzakelijk waar zijn voordat de </w:t>
            </w:r>
            <w:proofErr w:type="spellStart"/>
            <w:r w:rsidRPr="00FC2D6D">
              <w:rPr>
                <w:rFonts w:ascii="Avenir Next LT Pro" w:eastAsia="Times New Roman" w:hAnsi="Avenir Next LT Pro"/>
                <w:color w:val="000000"/>
                <w:sz w:val="22"/>
                <w:szCs w:val="22"/>
                <w:lang w:eastAsia="nl-NL"/>
              </w:rPr>
              <w:t>use</w:t>
            </w:r>
            <w:proofErr w:type="spellEnd"/>
            <w:r w:rsidRPr="00FC2D6D">
              <w:rPr>
                <w:rFonts w:ascii="Avenir Next LT Pro" w:eastAsia="Times New Roman" w:hAnsi="Avenir Next LT Pro"/>
                <w:color w:val="000000"/>
                <w:sz w:val="22"/>
                <w:szCs w:val="22"/>
                <w:lang w:eastAsia="nl-NL"/>
              </w:rPr>
              <w:t>-case wordt gestart&gt;</w:t>
            </w:r>
            <w:r w:rsidRPr="00FC2D6D">
              <w:rPr>
                <w:rFonts w:ascii="Arial" w:eastAsia="Times New Roman" w:hAnsi="Arial" w:cs="Arial"/>
                <w:color w:val="000000"/>
                <w:sz w:val="22"/>
                <w:szCs w:val="22"/>
                <w:lang w:eastAsia="nl-NL"/>
              </w:rPr>
              <w:t>​</w:t>
            </w:r>
          </w:p>
        </w:tc>
      </w:tr>
      <w:tr w:rsidR="00FC2D6D" w:rsidRPr="00FC2D6D" w14:paraId="74CAD67A" w14:textId="77777777" w:rsidTr="00D223E4">
        <w:trPr>
          <w:trHeight w:val="630"/>
        </w:trPr>
        <w:tc>
          <w:tcPr>
            <w:tcW w:w="2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BCBCB"/>
            <w:hideMark/>
          </w:tcPr>
          <w:p w14:paraId="1D740148" w14:textId="77777777" w:rsidR="00FC2D6D" w:rsidRPr="00FC2D6D" w:rsidRDefault="00FC2D6D" w:rsidP="00FC2D6D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GB" w:eastAsia="nl-NL"/>
              </w:rPr>
            </w:pPr>
            <w:r w:rsidRPr="00FC2D6D">
              <w:rPr>
                <w:rFonts w:ascii="Avenir Next LT Pro" w:eastAsia="Times New Roman" w:hAnsi="Avenir Next LT Pro"/>
                <w:b/>
                <w:bCs/>
                <w:color w:val="000000"/>
                <w:sz w:val="22"/>
                <w:szCs w:val="22"/>
                <w:lang w:eastAsia="nl-NL"/>
              </w:rPr>
              <w:t>Post-</w:t>
            </w:r>
            <w:proofErr w:type="spellStart"/>
            <w:r w:rsidRPr="00FC2D6D">
              <w:rPr>
                <w:rFonts w:ascii="Avenir Next LT Pro" w:eastAsia="Times New Roman" w:hAnsi="Avenir Next LT Pro"/>
                <w:b/>
                <w:bCs/>
                <w:color w:val="000000"/>
                <w:sz w:val="22"/>
                <w:szCs w:val="22"/>
                <w:lang w:eastAsia="nl-NL"/>
              </w:rPr>
              <w:t>conditions</w:t>
            </w:r>
            <w:proofErr w:type="spellEnd"/>
            <w:r w:rsidRPr="00FC2D6D">
              <w:rPr>
                <w:rFonts w:ascii="Arial" w:eastAsia="Times New Roman" w:hAnsi="Arial" w:cs="Arial"/>
                <w:color w:val="000000"/>
                <w:sz w:val="22"/>
                <w:szCs w:val="22"/>
                <w:lang w:val="en-GB" w:eastAsia="nl-NL"/>
              </w:rPr>
              <w:t>​</w:t>
            </w:r>
          </w:p>
        </w:tc>
        <w:tc>
          <w:tcPr>
            <w:tcW w:w="64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BCBCB"/>
            <w:hideMark/>
          </w:tcPr>
          <w:p w14:paraId="0661E640" w14:textId="77777777" w:rsidR="00FC2D6D" w:rsidRPr="00FC2D6D" w:rsidRDefault="00FC2D6D" w:rsidP="00FC2D6D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nl-NL"/>
              </w:rPr>
            </w:pPr>
            <w:r w:rsidRPr="00FC2D6D">
              <w:rPr>
                <w:rFonts w:ascii="Avenir Next LT Pro" w:eastAsia="Times New Roman" w:hAnsi="Avenir Next LT Pro"/>
                <w:color w:val="000000"/>
                <w:sz w:val="22"/>
                <w:szCs w:val="22"/>
                <w:lang w:eastAsia="nl-NL"/>
              </w:rPr>
              <w:t>&lt;Wat is het resultaat van een succesvol verloop van de </w:t>
            </w:r>
            <w:proofErr w:type="spellStart"/>
            <w:r w:rsidRPr="00FC2D6D">
              <w:rPr>
                <w:rFonts w:ascii="Avenir Next LT Pro" w:eastAsia="Times New Roman" w:hAnsi="Avenir Next LT Pro"/>
                <w:color w:val="000000"/>
                <w:sz w:val="22"/>
                <w:szCs w:val="22"/>
                <w:lang w:eastAsia="nl-NL"/>
              </w:rPr>
              <w:t>use</w:t>
            </w:r>
            <w:proofErr w:type="spellEnd"/>
            <w:r w:rsidRPr="00FC2D6D">
              <w:rPr>
                <w:rFonts w:ascii="Avenir Next LT Pro" w:eastAsia="Times New Roman" w:hAnsi="Avenir Next LT Pro"/>
                <w:color w:val="000000"/>
                <w:sz w:val="22"/>
                <w:szCs w:val="22"/>
                <w:lang w:eastAsia="nl-NL"/>
              </w:rPr>
              <w:t> case&gt;</w:t>
            </w:r>
            <w:r w:rsidRPr="00FC2D6D">
              <w:rPr>
                <w:rFonts w:ascii="Arial" w:eastAsia="Times New Roman" w:hAnsi="Arial" w:cs="Arial"/>
                <w:color w:val="000000"/>
                <w:sz w:val="22"/>
                <w:szCs w:val="22"/>
                <w:lang w:eastAsia="nl-NL"/>
              </w:rPr>
              <w:t>​</w:t>
            </w:r>
          </w:p>
        </w:tc>
      </w:tr>
      <w:tr w:rsidR="00FC2D6D" w:rsidRPr="00FC2D6D" w14:paraId="0DD16127" w14:textId="77777777" w:rsidTr="00D223E4">
        <w:trPr>
          <w:trHeight w:val="390"/>
        </w:trPr>
        <w:tc>
          <w:tcPr>
            <w:tcW w:w="259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hideMark/>
          </w:tcPr>
          <w:p w14:paraId="2492ED20" w14:textId="77777777" w:rsidR="00FC2D6D" w:rsidRPr="00FC2D6D" w:rsidRDefault="00FC2D6D" w:rsidP="00FC2D6D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GB" w:eastAsia="nl-NL"/>
              </w:rPr>
            </w:pPr>
            <w:r w:rsidRPr="00FC2D6D">
              <w:rPr>
                <w:rFonts w:ascii="Avenir Next LT Pro" w:eastAsia="Times New Roman" w:hAnsi="Avenir Next LT Pro"/>
                <w:b/>
                <w:bCs/>
                <w:color w:val="000000"/>
                <w:sz w:val="22"/>
                <w:szCs w:val="22"/>
                <w:lang w:eastAsia="nl-NL"/>
              </w:rPr>
              <w:t>Stappen</w:t>
            </w:r>
            <w:r w:rsidRPr="00FC2D6D">
              <w:rPr>
                <w:rFonts w:ascii="Arial" w:eastAsia="Times New Roman" w:hAnsi="Arial" w:cs="Arial"/>
                <w:color w:val="000000"/>
                <w:sz w:val="22"/>
                <w:szCs w:val="22"/>
                <w:lang w:val="en-GB" w:eastAsia="nl-NL"/>
              </w:rPr>
              <w:t>​</w:t>
            </w:r>
          </w:p>
        </w:tc>
        <w:tc>
          <w:tcPr>
            <w:tcW w:w="64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hideMark/>
          </w:tcPr>
          <w:p w14:paraId="339FA032" w14:textId="77777777" w:rsidR="00FC2D6D" w:rsidRPr="00FC2D6D" w:rsidRDefault="00FC2D6D" w:rsidP="00FC2D6D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nl-NL"/>
              </w:rPr>
            </w:pPr>
            <w:r w:rsidRPr="00FC2D6D">
              <w:rPr>
                <w:rFonts w:ascii="Avenir Next LT Pro" w:eastAsia="Times New Roman" w:hAnsi="Avenir Next LT Pro"/>
                <w:color w:val="000000"/>
                <w:sz w:val="22"/>
                <w:szCs w:val="22"/>
                <w:lang w:eastAsia="nl-NL"/>
              </w:rPr>
              <w:t>&lt;stappen die uitgevoerd (kunnen) worden tijdens de </w:t>
            </w:r>
            <w:proofErr w:type="spellStart"/>
            <w:r w:rsidRPr="00FC2D6D">
              <w:rPr>
                <w:rFonts w:ascii="Avenir Next LT Pro" w:eastAsia="Times New Roman" w:hAnsi="Avenir Next LT Pro"/>
                <w:color w:val="000000"/>
                <w:sz w:val="22"/>
                <w:szCs w:val="22"/>
                <w:lang w:eastAsia="nl-NL"/>
              </w:rPr>
              <w:t>use</w:t>
            </w:r>
            <w:proofErr w:type="spellEnd"/>
            <w:r w:rsidRPr="00FC2D6D">
              <w:rPr>
                <w:rFonts w:ascii="Avenir Next LT Pro" w:eastAsia="Times New Roman" w:hAnsi="Avenir Next LT Pro"/>
                <w:color w:val="000000"/>
                <w:sz w:val="22"/>
                <w:szCs w:val="22"/>
                <w:lang w:eastAsia="nl-NL"/>
              </w:rPr>
              <w:t>-case. </w:t>
            </w:r>
            <w:r w:rsidRPr="00FC2D6D">
              <w:rPr>
                <w:rFonts w:ascii="Arial" w:eastAsia="Times New Roman" w:hAnsi="Arial" w:cs="Arial"/>
                <w:color w:val="000000"/>
                <w:sz w:val="22"/>
                <w:szCs w:val="22"/>
                <w:lang w:eastAsia="nl-NL"/>
              </w:rPr>
              <w:t>​</w:t>
            </w:r>
            <w:r w:rsidRPr="00FC2D6D">
              <w:rPr>
                <w:rFonts w:ascii="Avenir Next LT Pro" w:eastAsia="Times New Roman" w:hAnsi="Avenir Next LT Pro"/>
                <w:color w:val="000000"/>
                <w:sz w:val="22"/>
                <w:szCs w:val="22"/>
                <w:lang w:eastAsia="nl-NL"/>
              </w:rPr>
              <w:br/>
              <w:t>Links = acties vanuit de actor; rechts = acties vanuit het systeem&gt;</w:t>
            </w:r>
            <w:r w:rsidRPr="00FC2D6D">
              <w:rPr>
                <w:rFonts w:ascii="Arial" w:eastAsia="Times New Roman" w:hAnsi="Arial" w:cs="Arial"/>
                <w:color w:val="000000"/>
                <w:sz w:val="22"/>
                <w:szCs w:val="22"/>
                <w:lang w:eastAsia="nl-NL"/>
              </w:rPr>
              <w:t>​</w:t>
            </w:r>
          </w:p>
        </w:tc>
      </w:tr>
      <w:tr w:rsidR="00FC2D6D" w:rsidRPr="00FC2D6D" w14:paraId="254F3BBE" w14:textId="77777777" w:rsidTr="00D223E4">
        <w:trPr>
          <w:trHeight w:val="91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3488D77B" w14:textId="77777777" w:rsidR="00FC2D6D" w:rsidRPr="00FC2D6D" w:rsidRDefault="00FC2D6D" w:rsidP="00FC2D6D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nl-NL"/>
              </w:rPr>
            </w:pPr>
          </w:p>
        </w:tc>
        <w:tc>
          <w:tcPr>
            <w:tcW w:w="2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BCBCB"/>
            <w:hideMark/>
          </w:tcPr>
          <w:p w14:paraId="00BF5A03" w14:textId="77777777" w:rsidR="00FC2D6D" w:rsidRPr="00FC2D6D" w:rsidRDefault="00FC2D6D" w:rsidP="00FC2D6D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GB" w:eastAsia="nl-NL"/>
              </w:rPr>
            </w:pPr>
            <w:r w:rsidRPr="00FC2D6D">
              <w:rPr>
                <w:rFonts w:ascii="Avenir Next LT Pro" w:eastAsia="Times New Roman" w:hAnsi="Avenir Next LT Pro"/>
                <w:color w:val="000000"/>
                <w:sz w:val="22"/>
                <w:szCs w:val="22"/>
                <w:lang w:eastAsia="nl-NL"/>
              </w:rPr>
              <w:t>1. </w:t>
            </w:r>
            <w:r w:rsidRPr="00FC2D6D">
              <w:rPr>
                <w:rFonts w:ascii="Arial" w:eastAsia="Times New Roman" w:hAnsi="Arial" w:cs="Arial"/>
                <w:color w:val="000000"/>
                <w:sz w:val="22"/>
                <w:szCs w:val="22"/>
                <w:lang w:val="en-GB" w:eastAsia="nl-NL"/>
              </w:rPr>
              <w:t>​</w:t>
            </w:r>
          </w:p>
          <w:p w14:paraId="47ECCDC7" w14:textId="77777777" w:rsidR="00FC2D6D" w:rsidRPr="00FC2D6D" w:rsidRDefault="00FC2D6D" w:rsidP="00FC2D6D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GB" w:eastAsia="nl-NL"/>
              </w:rPr>
            </w:pPr>
            <w:r w:rsidRPr="00FC2D6D">
              <w:rPr>
                <w:rFonts w:ascii="Avenir Next LT Pro" w:eastAsia="Times New Roman" w:hAnsi="Avenir Next LT Pro"/>
                <w:color w:val="000000"/>
                <w:sz w:val="22"/>
                <w:szCs w:val="22"/>
                <w:lang w:eastAsia="nl-NL"/>
              </w:rPr>
              <w:t>3.</w:t>
            </w:r>
            <w:r w:rsidRPr="00FC2D6D">
              <w:rPr>
                <w:rFonts w:ascii="Arial" w:eastAsia="Times New Roman" w:hAnsi="Arial" w:cs="Arial"/>
                <w:color w:val="000000"/>
                <w:sz w:val="22"/>
                <w:szCs w:val="22"/>
                <w:lang w:val="en-GB" w:eastAsia="nl-NL"/>
              </w:rPr>
              <w:t>​</w:t>
            </w:r>
          </w:p>
          <w:p w14:paraId="629F16F8" w14:textId="77777777" w:rsidR="00FC2D6D" w:rsidRPr="00FC2D6D" w:rsidRDefault="00FC2D6D" w:rsidP="00FC2D6D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GB" w:eastAsia="nl-NL"/>
              </w:rPr>
            </w:pPr>
            <w:r w:rsidRPr="00FC2D6D">
              <w:rPr>
                <w:rFonts w:ascii="Avenir Next LT Pro" w:eastAsia="Times New Roman" w:hAnsi="Avenir Next LT Pro"/>
                <w:color w:val="000000"/>
                <w:sz w:val="22"/>
                <w:szCs w:val="22"/>
                <w:lang w:eastAsia="nl-NL"/>
              </w:rPr>
              <w:t>4.</w:t>
            </w:r>
            <w:r w:rsidRPr="00FC2D6D">
              <w:rPr>
                <w:rFonts w:ascii="Arial" w:eastAsia="Times New Roman" w:hAnsi="Arial" w:cs="Arial"/>
                <w:color w:val="000000"/>
                <w:sz w:val="22"/>
                <w:szCs w:val="22"/>
                <w:lang w:val="en-GB" w:eastAsia="nl-NL"/>
              </w:rPr>
              <w:t>​</w:t>
            </w:r>
          </w:p>
          <w:p w14:paraId="0C411EEF" w14:textId="77777777" w:rsidR="00FC2D6D" w:rsidRPr="00FC2D6D" w:rsidRDefault="00FC2D6D" w:rsidP="00FC2D6D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GB" w:eastAsia="nl-NL"/>
              </w:rPr>
            </w:pPr>
            <w:r w:rsidRPr="00FC2D6D">
              <w:rPr>
                <w:rFonts w:ascii="Avenir Next LT Pro" w:eastAsia="Times New Roman" w:hAnsi="Avenir Next LT Pro"/>
                <w:color w:val="000000"/>
                <w:sz w:val="22"/>
                <w:szCs w:val="22"/>
                <w:lang w:eastAsia="nl-NL"/>
              </w:rPr>
              <w:t>…</w:t>
            </w:r>
            <w:r w:rsidRPr="00FC2D6D">
              <w:rPr>
                <w:rFonts w:ascii="Arial" w:eastAsia="Times New Roman" w:hAnsi="Arial" w:cs="Arial"/>
                <w:color w:val="000000"/>
                <w:sz w:val="22"/>
                <w:szCs w:val="22"/>
                <w:lang w:val="en-GB" w:eastAsia="nl-NL"/>
              </w:rPr>
              <w:t>​</w:t>
            </w:r>
          </w:p>
        </w:tc>
        <w:tc>
          <w:tcPr>
            <w:tcW w:w="36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BCBCB"/>
            <w:hideMark/>
          </w:tcPr>
          <w:p w14:paraId="394C6D73" w14:textId="77777777" w:rsidR="00FC2D6D" w:rsidRPr="00FC2D6D" w:rsidRDefault="00FC2D6D" w:rsidP="00FC2D6D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US" w:eastAsia="nl-NL"/>
              </w:rPr>
            </w:pPr>
            <w:r w:rsidRPr="00FC2D6D">
              <w:rPr>
                <w:rFonts w:ascii="Avenir Next LT Pro" w:eastAsia="Times New Roman" w:hAnsi="Avenir Next LT Pro"/>
                <w:color w:val="000000"/>
                <w:sz w:val="22"/>
                <w:szCs w:val="22"/>
                <w:lang w:eastAsia="nl-NL"/>
              </w:rPr>
              <w:t>2.</w:t>
            </w:r>
            <w:r w:rsidRPr="00FC2D6D">
              <w:rPr>
                <w:rFonts w:ascii="Arial" w:eastAsia="Times New Roman" w:hAnsi="Arial" w:cs="Arial"/>
                <w:color w:val="000000"/>
                <w:sz w:val="22"/>
                <w:szCs w:val="22"/>
                <w:lang w:val="en-US" w:eastAsia="nl-NL"/>
              </w:rPr>
              <w:t>​</w:t>
            </w:r>
          </w:p>
          <w:p w14:paraId="440F9836" w14:textId="77777777" w:rsidR="00FC2D6D" w:rsidRPr="00FC2D6D" w:rsidRDefault="00FC2D6D" w:rsidP="00FC2D6D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GB" w:eastAsia="nl-NL"/>
              </w:rPr>
            </w:pPr>
            <w:r w:rsidRPr="00FC2D6D">
              <w:rPr>
                <w:rFonts w:ascii="Avenir Next LT Pro" w:eastAsia="Times New Roman" w:hAnsi="Avenir Next LT Pro"/>
                <w:color w:val="000000"/>
                <w:sz w:val="22"/>
                <w:szCs w:val="22"/>
                <w:lang w:eastAsia="nl-NL"/>
              </w:rPr>
              <w:t>5. </w:t>
            </w:r>
            <w:r w:rsidRPr="00FC2D6D">
              <w:rPr>
                <w:rFonts w:ascii="Arial" w:eastAsia="Times New Roman" w:hAnsi="Arial" w:cs="Arial"/>
                <w:color w:val="000000"/>
                <w:sz w:val="22"/>
                <w:szCs w:val="22"/>
                <w:lang w:val="en-GB" w:eastAsia="nl-NL"/>
              </w:rPr>
              <w:t>​</w:t>
            </w:r>
          </w:p>
        </w:tc>
      </w:tr>
      <w:tr w:rsidR="00FC2D6D" w:rsidRPr="00FC2D6D" w14:paraId="3547E470" w14:textId="77777777" w:rsidTr="00D223E4">
        <w:trPr>
          <w:trHeight w:val="915"/>
        </w:trPr>
        <w:tc>
          <w:tcPr>
            <w:tcW w:w="25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hideMark/>
          </w:tcPr>
          <w:p w14:paraId="6BB39F9E" w14:textId="77777777" w:rsidR="00FC2D6D" w:rsidRPr="00FC2D6D" w:rsidRDefault="00FC2D6D" w:rsidP="00FC2D6D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GB" w:eastAsia="nl-NL"/>
              </w:rPr>
            </w:pPr>
            <w:proofErr w:type="spellStart"/>
            <w:r w:rsidRPr="00FC2D6D">
              <w:rPr>
                <w:rFonts w:ascii="Avenir Next LT Pro" w:eastAsia="Times New Roman" w:hAnsi="Avenir Next LT Pro"/>
                <w:b/>
                <w:bCs/>
                <w:color w:val="000000"/>
                <w:sz w:val="22"/>
                <w:szCs w:val="22"/>
                <w:lang w:eastAsia="nl-NL"/>
              </w:rPr>
              <w:t>Main</w:t>
            </w:r>
            <w:proofErr w:type="spellEnd"/>
            <w:r w:rsidRPr="00FC2D6D">
              <w:rPr>
                <w:rFonts w:ascii="Avenir Next LT Pro" w:eastAsia="Times New Roman" w:hAnsi="Avenir Next LT Pro"/>
                <w:b/>
                <w:bCs/>
                <w:color w:val="000000"/>
                <w:sz w:val="22"/>
                <w:szCs w:val="22"/>
                <w:lang w:eastAsia="nl-NL"/>
              </w:rPr>
              <w:t> Succes Scenario</w:t>
            </w:r>
            <w:r w:rsidRPr="00FC2D6D">
              <w:rPr>
                <w:rFonts w:ascii="Arial" w:eastAsia="Times New Roman" w:hAnsi="Arial" w:cs="Arial"/>
                <w:color w:val="000000"/>
                <w:sz w:val="22"/>
                <w:szCs w:val="22"/>
                <w:lang w:val="en-GB" w:eastAsia="nl-NL"/>
              </w:rPr>
              <w:t>​</w:t>
            </w:r>
          </w:p>
        </w:tc>
        <w:tc>
          <w:tcPr>
            <w:tcW w:w="64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hideMark/>
          </w:tcPr>
          <w:p w14:paraId="64FF680F" w14:textId="77777777" w:rsidR="00FC2D6D" w:rsidRPr="00FC2D6D" w:rsidRDefault="00FC2D6D" w:rsidP="00FC2D6D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nl-NL"/>
              </w:rPr>
            </w:pPr>
            <w:r w:rsidRPr="00FC2D6D">
              <w:rPr>
                <w:rFonts w:ascii="Avenir Next LT Pro" w:eastAsia="Times New Roman" w:hAnsi="Avenir Next LT Pro"/>
                <w:color w:val="000000"/>
                <w:sz w:val="22"/>
                <w:szCs w:val="22"/>
                <w:lang w:eastAsia="nl-NL"/>
              </w:rPr>
              <w:t>&lt;volgorde van stappen voor het belangrijkste (meest voorkomende) succesvolle scenario&gt;</w:t>
            </w:r>
            <w:r w:rsidRPr="00FC2D6D">
              <w:rPr>
                <w:rFonts w:ascii="Arial" w:eastAsia="Times New Roman" w:hAnsi="Arial" w:cs="Arial"/>
                <w:color w:val="000000"/>
                <w:sz w:val="22"/>
                <w:szCs w:val="22"/>
                <w:lang w:eastAsia="nl-NL"/>
              </w:rPr>
              <w:t>​</w:t>
            </w:r>
          </w:p>
        </w:tc>
      </w:tr>
      <w:tr w:rsidR="00D223E4" w:rsidRPr="00FC2D6D" w14:paraId="3B199A90" w14:textId="77777777" w:rsidTr="009746C6">
        <w:trPr>
          <w:trHeight w:val="915"/>
        </w:trPr>
        <w:tc>
          <w:tcPr>
            <w:tcW w:w="259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CBCBCB"/>
            <w:hideMark/>
          </w:tcPr>
          <w:p w14:paraId="22136020" w14:textId="5D250A20" w:rsidR="00D223E4" w:rsidRPr="00FC2D6D" w:rsidRDefault="00D223E4" w:rsidP="00FC2D6D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/>
                <w:color w:val="000000"/>
                <w:sz w:val="22"/>
                <w:szCs w:val="22"/>
                <w:lang w:val="en-GB" w:eastAsia="nl-NL"/>
              </w:rPr>
            </w:pPr>
            <w:r w:rsidRPr="00FC2D6D">
              <w:rPr>
                <w:rFonts w:ascii="Avenir Next LT Pro" w:eastAsia="Times New Roman" w:hAnsi="Avenir Next LT Pro"/>
                <w:b/>
                <w:bCs/>
                <w:color w:val="000000"/>
                <w:sz w:val="22"/>
                <w:szCs w:val="22"/>
                <w:lang w:eastAsia="nl-NL"/>
              </w:rPr>
              <w:t>Alternatieve Scenario</w:t>
            </w:r>
            <w:r w:rsidR="00835DBE">
              <w:rPr>
                <w:rFonts w:ascii="Avenir Next LT Pro" w:eastAsia="Times New Roman" w:hAnsi="Avenir Next LT Pro"/>
                <w:b/>
                <w:bCs/>
                <w:color w:val="000000"/>
                <w:sz w:val="22"/>
                <w:szCs w:val="22"/>
                <w:lang w:eastAsia="nl-NL"/>
              </w:rPr>
              <w:t>’</w:t>
            </w:r>
            <w:r w:rsidRPr="00FC2D6D">
              <w:rPr>
                <w:rFonts w:ascii="Avenir Next LT Pro" w:eastAsia="Times New Roman" w:hAnsi="Avenir Next LT Pro"/>
                <w:b/>
                <w:bCs/>
                <w:color w:val="000000"/>
                <w:sz w:val="22"/>
                <w:szCs w:val="22"/>
                <w:lang w:eastAsia="nl-NL"/>
              </w:rPr>
              <w:t>s</w:t>
            </w:r>
            <w:r w:rsidRPr="00FC2D6D">
              <w:rPr>
                <w:rFonts w:ascii="Arial" w:eastAsia="Times New Roman" w:hAnsi="Arial" w:cs="Arial"/>
                <w:color w:val="000000"/>
                <w:sz w:val="22"/>
                <w:szCs w:val="22"/>
                <w:lang w:val="en-GB" w:eastAsia="nl-NL"/>
              </w:rPr>
              <w:t>​</w:t>
            </w:r>
          </w:p>
        </w:tc>
        <w:tc>
          <w:tcPr>
            <w:tcW w:w="64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BCBCB"/>
            <w:hideMark/>
          </w:tcPr>
          <w:p w14:paraId="5C5B7162" w14:textId="77777777" w:rsidR="00D223E4" w:rsidRPr="00FC2D6D" w:rsidRDefault="00D223E4" w:rsidP="00FC2D6D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/>
                <w:color w:val="000000"/>
                <w:sz w:val="22"/>
                <w:szCs w:val="22"/>
                <w:lang w:eastAsia="nl-NL"/>
              </w:rPr>
            </w:pPr>
            <w:r w:rsidRPr="00FC2D6D">
              <w:rPr>
                <w:rFonts w:ascii="Avenir Next LT Pro" w:eastAsia="Times New Roman" w:hAnsi="Avenir Next LT Pro"/>
                <w:color w:val="000000"/>
                <w:sz w:val="22"/>
                <w:szCs w:val="22"/>
                <w:lang w:eastAsia="nl-NL"/>
              </w:rPr>
              <w:t>&lt;volgorde van stappen voor alle overige scenario's ; geef telkens een naam voor het scenario en of deze wel of niet succesvol is&gt;</w:t>
            </w:r>
            <w:r w:rsidRPr="00FC2D6D">
              <w:rPr>
                <w:rFonts w:ascii="Arial" w:eastAsia="Times New Roman" w:hAnsi="Arial" w:cs="Arial"/>
                <w:color w:val="000000"/>
                <w:sz w:val="22"/>
                <w:szCs w:val="22"/>
                <w:lang w:eastAsia="nl-NL"/>
              </w:rPr>
              <w:t>​</w:t>
            </w:r>
          </w:p>
        </w:tc>
      </w:tr>
      <w:tr w:rsidR="00D223E4" w:rsidRPr="00FC2D6D" w14:paraId="0A0FA389" w14:textId="77777777" w:rsidTr="009746C6">
        <w:trPr>
          <w:trHeight w:val="128"/>
        </w:trPr>
        <w:tc>
          <w:tcPr>
            <w:tcW w:w="2599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CBCBCB"/>
          </w:tcPr>
          <w:p w14:paraId="210AEBAD" w14:textId="77777777" w:rsidR="00D223E4" w:rsidRPr="00FC2D6D" w:rsidRDefault="00D223E4" w:rsidP="00FC2D6D">
            <w:pPr>
              <w:spacing w:before="100" w:beforeAutospacing="1" w:after="100" w:afterAutospacing="1" w:line="240" w:lineRule="auto"/>
              <w:textAlignment w:val="baseline"/>
              <w:rPr>
                <w:rFonts w:ascii="Avenir Next LT Pro" w:eastAsia="Times New Roman" w:hAnsi="Avenir Next LT Pro"/>
                <w:b/>
                <w:bCs/>
                <w:color w:val="000000"/>
                <w:sz w:val="22"/>
                <w:szCs w:val="22"/>
                <w:lang w:eastAsia="nl-NL"/>
              </w:rPr>
            </w:pPr>
          </w:p>
        </w:tc>
        <w:tc>
          <w:tcPr>
            <w:tcW w:w="64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BCBCB"/>
          </w:tcPr>
          <w:p w14:paraId="3B000013" w14:textId="77777777" w:rsidR="00D223E4" w:rsidRPr="00FC2D6D" w:rsidRDefault="00D223E4" w:rsidP="00FC2D6D">
            <w:pPr>
              <w:spacing w:before="100" w:beforeAutospacing="1" w:after="100" w:afterAutospacing="1" w:line="240" w:lineRule="auto"/>
              <w:textAlignment w:val="baseline"/>
              <w:rPr>
                <w:rFonts w:ascii="Avenir Next LT Pro" w:eastAsia="Times New Roman" w:hAnsi="Avenir Next LT Pro"/>
                <w:color w:val="000000"/>
                <w:sz w:val="22"/>
                <w:szCs w:val="22"/>
                <w:lang w:eastAsia="nl-NL"/>
              </w:rPr>
            </w:pPr>
          </w:p>
        </w:tc>
      </w:tr>
      <w:tr w:rsidR="00D223E4" w:rsidRPr="00FC2D6D" w14:paraId="11078AA0" w14:textId="77777777" w:rsidTr="009746C6">
        <w:trPr>
          <w:trHeight w:val="128"/>
        </w:trPr>
        <w:tc>
          <w:tcPr>
            <w:tcW w:w="259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BCBCB"/>
          </w:tcPr>
          <w:p w14:paraId="05167BC3" w14:textId="77777777" w:rsidR="00D223E4" w:rsidRPr="00FC2D6D" w:rsidRDefault="00D223E4" w:rsidP="00FC2D6D">
            <w:pPr>
              <w:spacing w:before="100" w:beforeAutospacing="1" w:after="100" w:afterAutospacing="1" w:line="240" w:lineRule="auto"/>
              <w:textAlignment w:val="baseline"/>
              <w:rPr>
                <w:rFonts w:ascii="Avenir Next LT Pro" w:eastAsia="Times New Roman" w:hAnsi="Avenir Next LT Pro"/>
                <w:b/>
                <w:bCs/>
                <w:color w:val="000000"/>
                <w:sz w:val="22"/>
                <w:szCs w:val="22"/>
                <w:lang w:eastAsia="nl-NL"/>
              </w:rPr>
            </w:pPr>
          </w:p>
        </w:tc>
        <w:tc>
          <w:tcPr>
            <w:tcW w:w="64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BCBCB"/>
          </w:tcPr>
          <w:p w14:paraId="4A96AA13" w14:textId="77777777" w:rsidR="00D223E4" w:rsidRPr="00FC2D6D" w:rsidRDefault="00D223E4" w:rsidP="00FC2D6D">
            <w:pPr>
              <w:spacing w:before="100" w:beforeAutospacing="1" w:after="100" w:afterAutospacing="1" w:line="240" w:lineRule="auto"/>
              <w:textAlignment w:val="baseline"/>
              <w:rPr>
                <w:rFonts w:ascii="Avenir Next LT Pro" w:eastAsia="Times New Roman" w:hAnsi="Avenir Next LT Pro"/>
                <w:color w:val="000000"/>
                <w:sz w:val="22"/>
                <w:szCs w:val="22"/>
                <w:lang w:eastAsia="nl-NL"/>
              </w:rPr>
            </w:pPr>
          </w:p>
        </w:tc>
      </w:tr>
    </w:tbl>
    <w:p w14:paraId="5DA32390" w14:textId="1D64EEC3" w:rsidR="00D42A49" w:rsidRDefault="0053074A" w:rsidP="00D75687">
      <w:pPr>
        <w:pStyle w:val="Kop2"/>
      </w:pPr>
      <w:r>
        <w:lastRenderedPageBreak/>
        <w:t xml:space="preserve"> </w:t>
      </w:r>
      <w:bookmarkStart w:id="11" w:name="_Toc215063127"/>
      <w:r w:rsidR="00D42A49">
        <w:t>Prototyping</w:t>
      </w:r>
      <w:bookmarkEnd w:id="11"/>
    </w:p>
    <w:p w14:paraId="6C4669D8" w14:textId="0A00063C" w:rsidR="00D42A49" w:rsidRPr="00196663" w:rsidRDefault="00D42A49" w:rsidP="00D75687">
      <w:pPr>
        <w:pStyle w:val="Kop3"/>
        <w:rPr>
          <w:b/>
          <w:bCs/>
          <w:lang w:val="en-US"/>
        </w:rPr>
      </w:pPr>
      <w:bookmarkStart w:id="12" w:name="_Toc215063128"/>
      <w:r w:rsidRPr="00196663">
        <w:rPr>
          <w:b/>
          <w:bCs/>
          <w:lang w:val="en-US"/>
        </w:rPr>
        <w:t>Lo-fi design</w:t>
      </w:r>
      <w:r w:rsidR="002849F1" w:rsidRPr="00196663">
        <w:rPr>
          <w:b/>
          <w:bCs/>
          <w:lang w:val="en-US"/>
        </w:rPr>
        <w:t xml:space="preserve"> &lt;Use Case&gt;</w:t>
      </w:r>
      <w:bookmarkEnd w:id="12"/>
    </w:p>
    <w:p w14:paraId="10B1CE90" w14:textId="08162491" w:rsidR="008C4AE9" w:rsidRPr="00765AC8" w:rsidRDefault="00702DF3" w:rsidP="00DC7EA1">
      <w:pPr>
        <w:pStyle w:val="Zuyd"/>
        <w:rPr>
          <w:color w:val="FF0000"/>
        </w:rPr>
      </w:pPr>
      <w:r w:rsidRPr="00765AC8">
        <w:rPr>
          <w:color w:val="FF0000"/>
        </w:rPr>
        <w:t xml:space="preserve">&lt;Toon hier de </w:t>
      </w:r>
      <w:r w:rsidR="00EA2FEC" w:rsidRPr="00765AC8">
        <w:rPr>
          <w:color w:val="FF0000"/>
        </w:rPr>
        <w:t>daadwerkelijke designs</w:t>
      </w:r>
      <w:r w:rsidR="00196663">
        <w:rPr>
          <w:color w:val="FF0000"/>
        </w:rPr>
        <w:t xml:space="preserve"> per </w:t>
      </w:r>
      <w:proofErr w:type="spellStart"/>
      <w:r w:rsidR="00196663">
        <w:rPr>
          <w:color w:val="FF0000"/>
        </w:rPr>
        <w:t>use</w:t>
      </w:r>
      <w:proofErr w:type="spellEnd"/>
      <w:r w:rsidR="00196663">
        <w:rPr>
          <w:color w:val="FF0000"/>
        </w:rPr>
        <w:t xml:space="preserve"> case</w:t>
      </w:r>
      <w:r w:rsidR="00B05CED">
        <w:rPr>
          <w:color w:val="FF0000"/>
        </w:rPr>
        <w:t xml:space="preserve"> en licht de schermen toe</w:t>
      </w:r>
      <w:r w:rsidR="00104B0B">
        <w:rPr>
          <w:color w:val="FF0000"/>
        </w:rPr>
        <w:t>&gt;</w:t>
      </w:r>
    </w:p>
    <w:p w14:paraId="13446492" w14:textId="77777777" w:rsidR="008C4AE9" w:rsidRPr="008C4AE9" w:rsidRDefault="008C4AE9" w:rsidP="008C4AE9"/>
    <w:p w14:paraId="4BEFA770" w14:textId="609B1B14" w:rsidR="00D762BF" w:rsidRPr="00857B7B" w:rsidRDefault="00D762BF" w:rsidP="00104B0B">
      <w:pPr>
        <w:pStyle w:val="Zuyd"/>
      </w:pPr>
    </w:p>
    <w:p w14:paraId="20359134" w14:textId="0CDE6C5B" w:rsidR="002628D6" w:rsidRDefault="0053074A" w:rsidP="00D75687">
      <w:pPr>
        <w:pStyle w:val="Kop2"/>
      </w:pPr>
      <w:r>
        <w:t xml:space="preserve"> </w:t>
      </w:r>
      <w:bookmarkStart w:id="13" w:name="_Toc215063129"/>
      <w:r w:rsidR="002628D6">
        <w:t>Klassendiagram</w:t>
      </w:r>
      <w:bookmarkEnd w:id="13"/>
    </w:p>
    <w:p w14:paraId="506A3A5E" w14:textId="77777777" w:rsidR="005F0C96" w:rsidRDefault="005F0C96" w:rsidP="00EA2FEC">
      <w:pPr>
        <w:pStyle w:val="Zuyd"/>
      </w:pPr>
    </w:p>
    <w:p w14:paraId="2136B28C" w14:textId="30351A5A" w:rsidR="005F0C96" w:rsidRPr="00D17297" w:rsidRDefault="005F0C96" w:rsidP="005F0C96">
      <w:pPr>
        <w:pStyle w:val="Kop3"/>
        <w:rPr>
          <w:b/>
          <w:bCs/>
        </w:rPr>
      </w:pPr>
      <w:bookmarkStart w:id="14" w:name="_Toc215063130"/>
      <w:r w:rsidRPr="00D17297">
        <w:rPr>
          <w:b/>
          <w:bCs/>
        </w:rPr>
        <w:t>Conceptueel klassendiagram</w:t>
      </w:r>
      <w:bookmarkEnd w:id="14"/>
      <w:r w:rsidRPr="00D17297">
        <w:rPr>
          <w:b/>
          <w:bCs/>
        </w:rPr>
        <w:t xml:space="preserve"> </w:t>
      </w:r>
    </w:p>
    <w:p w14:paraId="468309B7" w14:textId="5FCE5D7C" w:rsidR="00332926" w:rsidRPr="007121A3" w:rsidRDefault="007121A3" w:rsidP="007121A3">
      <w:pPr>
        <w:pStyle w:val="Zuyd"/>
        <w:rPr>
          <w:color w:val="FF0000"/>
        </w:rPr>
      </w:pPr>
      <w:r w:rsidRPr="007121A3">
        <w:rPr>
          <w:color w:val="FF0000"/>
        </w:rPr>
        <w:t>&lt;Voeg hier het conceptueel klassendiagram toe en onderbouw de gemaakte keuzes&gt;</w:t>
      </w:r>
    </w:p>
    <w:p w14:paraId="3A578379" w14:textId="77777777" w:rsidR="005F0C96" w:rsidRDefault="005F0C96" w:rsidP="005F0C96">
      <w:pPr>
        <w:pStyle w:val="Zuyd"/>
      </w:pPr>
    </w:p>
    <w:p w14:paraId="6BB563D8" w14:textId="5A49DB8E" w:rsidR="005F0C96" w:rsidRPr="00D17297" w:rsidRDefault="00A07668" w:rsidP="005F0C96">
      <w:pPr>
        <w:pStyle w:val="Kop3"/>
        <w:rPr>
          <w:b/>
          <w:bCs/>
        </w:rPr>
      </w:pPr>
      <w:r>
        <w:rPr>
          <w:b/>
          <w:bCs/>
        </w:rPr>
        <w:t xml:space="preserve"> </w:t>
      </w:r>
      <w:bookmarkStart w:id="15" w:name="_Toc215063131"/>
      <w:r w:rsidR="005F0C96" w:rsidRPr="00D17297">
        <w:rPr>
          <w:b/>
          <w:bCs/>
        </w:rPr>
        <w:t>Implementatie klassendiagram</w:t>
      </w:r>
      <w:bookmarkEnd w:id="15"/>
    </w:p>
    <w:p w14:paraId="65042B9D" w14:textId="38F5AAF4" w:rsidR="00021C27" w:rsidRPr="00021C27" w:rsidRDefault="00021C27" w:rsidP="00021C27">
      <w:pPr>
        <w:pStyle w:val="Zuyd"/>
      </w:pPr>
    </w:p>
    <w:p w14:paraId="0C50E5F2" w14:textId="77777777" w:rsidR="005F0C96" w:rsidRPr="00021C27" w:rsidRDefault="005F0C96" w:rsidP="00021C27">
      <w:pPr>
        <w:pStyle w:val="Zuyd"/>
      </w:pPr>
    </w:p>
    <w:p w14:paraId="4C135D09" w14:textId="77777777" w:rsidR="005F0C96" w:rsidRPr="00302802" w:rsidRDefault="005F0C96" w:rsidP="00021C27">
      <w:pPr>
        <w:pStyle w:val="Zuyd"/>
      </w:pPr>
    </w:p>
    <w:p w14:paraId="7FDEF51D" w14:textId="2943F5B3" w:rsidR="002628D6" w:rsidRDefault="002628D6">
      <w:pPr>
        <w:spacing w:line="240" w:lineRule="auto"/>
        <w:rPr>
          <w:rFonts w:ascii="Avenir Next LT Pro" w:eastAsiaTheme="majorEastAsia" w:hAnsi="Avenir Next LT Pro" w:cstheme="majorBidi"/>
          <w:sz w:val="48"/>
          <w:szCs w:val="32"/>
        </w:rPr>
      </w:pPr>
      <w:r>
        <w:br w:type="page"/>
      </w:r>
    </w:p>
    <w:p w14:paraId="0F4A32B8" w14:textId="781EB7B4" w:rsidR="0071607D" w:rsidRDefault="0071607D" w:rsidP="002628D6">
      <w:pPr>
        <w:pStyle w:val="ZuydKOP1"/>
      </w:pPr>
      <w:bookmarkStart w:id="16" w:name="_Toc215063132"/>
      <w:r>
        <w:lastRenderedPageBreak/>
        <w:t>Database-ontwerp</w:t>
      </w:r>
      <w:bookmarkEnd w:id="16"/>
    </w:p>
    <w:p w14:paraId="3D06D87C" w14:textId="716ED26E" w:rsidR="00D747A5" w:rsidRDefault="00D747A5" w:rsidP="0071607D">
      <w:pPr>
        <w:pStyle w:val="Kop2"/>
      </w:pPr>
      <w:r>
        <w:t xml:space="preserve"> </w:t>
      </w:r>
      <w:bookmarkStart w:id="17" w:name="_Toc215063133"/>
      <w:r>
        <w:t>Normaliseren</w:t>
      </w:r>
      <w:r w:rsidR="00660BFC">
        <w:t xml:space="preserve"> (3</w:t>
      </w:r>
      <w:r w:rsidR="00660BFC" w:rsidRPr="00660BFC">
        <w:rPr>
          <w:vertAlign w:val="superscript"/>
        </w:rPr>
        <w:t>e</w:t>
      </w:r>
      <w:r w:rsidR="00660BFC">
        <w:t xml:space="preserve"> normaalvorm)</w:t>
      </w:r>
      <w:bookmarkEnd w:id="17"/>
    </w:p>
    <w:p w14:paraId="51548944" w14:textId="1ECC691C" w:rsidR="009E4924" w:rsidRPr="004A4F7A" w:rsidRDefault="009E4924" w:rsidP="009E4924">
      <w:pPr>
        <w:pStyle w:val="Zuyd"/>
        <w:rPr>
          <w:color w:val="FF0000"/>
        </w:rPr>
      </w:pPr>
      <w:r w:rsidRPr="004A4F7A">
        <w:rPr>
          <w:color w:val="FF0000"/>
        </w:rPr>
        <w:t>&lt;</w:t>
      </w:r>
      <w:r w:rsidR="004A4F7A" w:rsidRPr="004A4F7A">
        <w:rPr>
          <w:color w:val="FF0000"/>
        </w:rPr>
        <w:t>Toon / b</w:t>
      </w:r>
      <w:r w:rsidRPr="004A4F7A">
        <w:rPr>
          <w:color w:val="FF0000"/>
        </w:rPr>
        <w:t xml:space="preserve">eschrijf op </w:t>
      </w:r>
      <w:r w:rsidR="004A4F7A" w:rsidRPr="004A4F7A">
        <w:rPr>
          <w:color w:val="FF0000"/>
        </w:rPr>
        <w:t>basis waarvan de normalisatie plaats heeft gevonden</w:t>
      </w:r>
      <w:r w:rsidR="004A4F7A">
        <w:rPr>
          <w:color w:val="FF0000"/>
        </w:rPr>
        <w:t xml:space="preserve">, bijvoorbeeld </w:t>
      </w:r>
      <w:r w:rsidR="00FF09D6">
        <w:rPr>
          <w:color w:val="FF0000"/>
        </w:rPr>
        <w:t>lo-</w:t>
      </w:r>
      <w:proofErr w:type="spellStart"/>
      <w:r w:rsidR="00FF09D6">
        <w:rPr>
          <w:color w:val="FF0000"/>
        </w:rPr>
        <w:t>fi</w:t>
      </w:r>
      <w:proofErr w:type="spellEnd"/>
      <w:r w:rsidR="00FF09D6">
        <w:rPr>
          <w:color w:val="FF0000"/>
        </w:rPr>
        <w:t xml:space="preserve"> design of tekstuele beschrijving</w:t>
      </w:r>
      <w:r w:rsidRPr="004A4F7A">
        <w:rPr>
          <w:color w:val="FF0000"/>
        </w:rPr>
        <w:t>&gt;</w:t>
      </w:r>
    </w:p>
    <w:p w14:paraId="729ECE12" w14:textId="77777777" w:rsidR="009E4924" w:rsidRPr="009E4924" w:rsidRDefault="009E4924" w:rsidP="009E4924"/>
    <w:p w14:paraId="109BB43C" w14:textId="77777777" w:rsidR="00DC583F" w:rsidRPr="00DC583F" w:rsidRDefault="00DC583F" w:rsidP="00DC583F">
      <w:pPr>
        <w:pStyle w:val="Zuyd"/>
        <w:rPr>
          <w:b/>
          <w:bCs/>
        </w:rPr>
      </w:pPr>
      <w:r w:rsidRPr="00DC583F">
        <w:rPr>
          <w:b/>
          <w:bCs/>
        </w:rPr>
        <w:t>0e normaalvorm (0NF)</w:t>
      </w:r>
    </w:p>
    <w:p w14:paraId="288CC34C" w14:textId="77777777" w:rsidR="00DC583F" w:rsidRDefault="00DC583F" w:rsidP="00DC583F">
      <w:pPr>
        <w:pStyle w:val="Zuyd"/>
        <w:rPr>
          <w:b/>
          <w:bCs/>
        </w:rPr>
      </w:pPr>
    </w:p>
    <w:p w14:paraId="33D0DFAC" w14:textId="008C7C64" w:rsidR="00DC583F" w:rsidRPr="00DC583F" w:rsidRDefault="00DC583F" w:rsidP="00DC583F">
      <w:pPr>
        <w:pStyle w:val="Zuyd"/>
        <w:rPr>
          <w:b/>
          <w:bCs/>
        </w:rPr>
      </w:pPr>
      <w:r w:rsidRPr="00DC583F">
        <w:rPr>
          <w:b/>
          <w:bCs/>
        </w:rPr>
        <w:t>1e normaalvorm (1NF)</w:t>
      </w:r>
    </w:p>
    <w:p w14:paraId="4B2E802F" w14:textId="77777777" w:rsidR="00DC583F" w:rsidRDefault="00DC583F" w:rsidP="00DC583F">
      <w:pPr>
        <w:pStyle w:val="Zuyd"/>
        <w:rPr>
          <w:b/>
          <w:bCs/>
        </w:rPr>
      </w:pPr>
    </w:p>
    <w:p w14:paraId="75A6F576" w14:textId="038A6261" w:rsidR="00DC583F" w:rsidRPr="00AE1984" w:rsidRDefault="00DC583F" w:rsidP="00AE1984">
      <w:pPr>
        <w:pStyle w:val="Zuyd"/>
        <w:rPr>
          <w:b/>
          <w:bCs/>
        </w:rPr>
      </w:pPr>
      <w:r w:rsidRPr="00DC583F">
        <w:rPr>
          <w:b/>
          <w:bCs/>
        </w:rPr>
        <w:t>2e normaalvorm (2NF)</w:t>
      </w:r>
    </w:p>
    <w:p w14:paraId="419792EE" w14:textId="77777777" w:rsidR="00DC583F" w:rsidRDefault="00DC583F" w:rsidP="00DC583F">
      <w:pPr>
        <w:pStyle w:val="Zuyd"/>
        <w:rPr>
          <w:b/>
          <w:bCs/>
        </w:rPr>
      </w:pPr>
    </w:p>
    <w:p w14:paraId="7508A368" w14:textId="51F86716" w:rsidR="00DC583F" w:rsidRPr="00DC583F" w:rsidRDefault="00DC583F" w:rsidP="00DC583F">
      <w:pPr>
        <w:pStyle w:val="Zuyd"/>
        <w:rPr>
          <w:b/>
          <w:bCs/>
        </w:rPr>
      </w:pPr>
      <w:r w:rsidRPr="00DC583F">
        <w:rPr>
          <w:b/>
          <w:bCs/>
        </w:rPr>
        <w:t>3e normaalvorm (3NF)</w:t>
      </w:r>
    </w:p>
    <w:p w14:paraId="4751FE36" w14:textId="77777777" w:rsidR="00DC583F" w:rsidRDefault="00DC583F" w:rsidP="00DC583F">
      <w:pPr>
        <w:pStyle w:val="Zuyd"/>
        <w:rPr>
          <w:b/>
          <w:bCs/>
        </w:rPr>
      </w:pPr>
    </w:p>
    <w:p w14:paraId="4C57B5FE" w14:textId="7FEA094D" w:rsidR="002628D6" w:rsidRPr="00D17297" w:rsidRDefault="004B6CEF" w:rsidP="004B6CEF">
      <w:pPr>
        <w:pStyle w:val="Kop2"/>
      </w:pPr>
      <w:r>
        <w:t xml:space="preserve"> </w:t>
      </w:r>
      <w:bookmarkStart w:id="18" w:name="_Toc215063134"/>
      <w:r w:rsidR="002628D6" w:rsidRPr="00D17297">
        <w:t>Logische gegevens structuur (LGS)</w:t>
      </w:r>
      <w:bookmarkEnd w:id="18"/>
    </w:p>
    <w:p w14:paraId="4676B4A7" w14:textId="6A2D47D2" w:rsidR="002F0D3B" w:rsidRDefault="002F0D3B">
      <w:pPr>
        <w:spacing w:line="240" w:lineRule="auto"/>
        <w:rPr>
          <w:rFonts w:ascii="Avenir Next LT Pro" w:eastAsiaTheme="majorEastAsia" w:hAnsi="Avenir Next LT Pro" w:cstheme="majorBidi"/>
          <w:b/>
          <w:bCs/>
          <w:sz w:val="36"/>
          <w:szCs w:val="36"/>
        </w:rPr>
      </w:pPr>
    </w:p>
    <w:p w14:paraId="666DEA13" w14:textId="2C369ECC" w:rsidR="00784BF9" w:rsidRDefault="00784BF9" w:rsidP="00784BF9">
      <w:pPr>
        <w:pStyle w:val="Kop2"/>
      </w:pPr>
      <w:r>
        <w:t xml:space="preserve"> </w:t>
      </w:r>
      <w:bookmarkStart w:id="19" w:name="_Toc215063135"/>
      <w:proofErr w:type="spellStart"/>
      <w:r>
        <w:t>Entity</w:t>
      </w:r>
      <w:proofErr w:type="spellEnd"/>
      <w:r>
        <w:t xml:space="preserve"> </w:t>
      </w:r>
      <w:proofErr w:type="spellStart"/>
      <w:r>
        <w:t>relation</w:t>
      </w:r>
      <w:proofErr w:type="spellEnd"/>
      <w:r>
        <w:t xml:space="preserve"> diagram (ERD)</w:t>
      </w:r>
      <w:bookmarkEnd w:id="19"/>
    </w:p>
    <w:p w14:paraId="401C9776" w14:textId="4F30C745" w:rsidR="00CB0032" w:rsidRDefault="00CB0032" w:rsidP="00784BF9">
      <w:pPr>
        <w:spacing w:line="240" w:lineRule="auto"/>
        <w:rPr>
          <w:rFonts w:ascii="Avenir Next LT Pro" w:eastAsiaTheme="majorEastAsia" w:hAnsi="Avenir Next LT Pro" w:cstheme="majorBidi"/>
          <w:b/>
          <w:bCs/>
          <w:sz w:val="36"/>
          <w:szCs w:val="36"/>
        </w:rPr>
      </w:pPr>
    </w:p>
    <w:p w14:paraId="26B8F1F5" w14:textId="0534798B" w:rsidR="002628D6" w:rsidRDefault="00D747A5" w:rsidP="0071607D">
      <w:pPr>
        <w:pStyle w:val="Kop2"/>
      </w:pPr>
      <w:r>
        <w:t xml:space="preserve"> </w:t>
      </w:r>
      <w:bookmarkStart w:id="20" w:name="_Toc215063136"/>
      <w:r w:rsidR="002628D6">
        <w:t xml:space="preserve">Data </w:t>
      </w:r>
      <w:proofErr w:type="spellStart"/>
      <w:r w:rsidR="00560880">
        <w:t>D</w:t>
      </w:r>
      <w:r w:rsidR="002628D6">
        <w:t>ictionairy</w:t>
      </w:r>
      <w:proofErr w:type="spellEnd"/>
      <w:r w:rsidR="002628D6">
        <w:t xml:space="preserve"> (DD)</w:t>
      </w:r>
      <w:bookmarkEnd w:id="20"/>
    </w:p>
    <w:p w14:paraId="44C9A193" w14:textId="77777777" w:rsidR="00A15A94" w:rsidRDefault="00A15A94" w:rsidP="00A15A94">
      <w:pPr>
        <w:spacing w:line="240" w:lineRule="auto"/>
      </w:pPr>
    </w:p>
    <w:p w14:paraId="064853AE" w14:textId="77777777" w:rsidR="00A15A94" w:rsidRDefault="00A15A94" w:rsidP="00A15A94">
      <w:pPr>
        <w:pStyle w:val="Zuyd"/>
        <w:rPr>
          <w:b/>
          <w:bCs/>
        </w:rPr>
      </w:pPr>
      <w:r w:rsidRPr="00606774">
        <w:rPr>
          <w:b/>
          <w:bCs/>
        </w:rPr>
        <w:t>Entiteitstype</w:t>
      </w:r>
    </w:p>
    <w:tbl>
      <w:tblPr>
        <w:tblStyle w:val="Rastertabel4-Accent6"/>
        <w:tblW w:w="9067" w:type="dxa"/>
        <w:tblLook w:val="0420" w:firstRow="1" w:lastRow="0" w:firstColumn="0" w:lastColumn="0" w:noHBand="0" w:noVBand="1"/>
      </w:tblPr>
      <w:tblGrid>
        <w:gridCol w:w="3256"/>
        <w:gridCol w:w="5811"/>
      </w:tblGrid>
      <w:tr w:rsidR="00A15A94" w14:paraId="43495639" w14:textId="77777777" w:rsidTr="008A64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256" w:type="dxa"/>
          </w:tcPr>
          <w:p w14:paraId="1FBEF46F" w14:textId="77777777" w:rsidR="00A15A94" w:rsidRPr="007D7B37" w:rsidRDefault="00A15A94" w:rsidP="008A64A5">
            <w:pPr>
              <w:pStyle w:val="Zuyd"/>
            </w:pPr>
            <w:r>
              <w:t>Entiteitstype</w:t>
            </w:r>
          </w:p>
        </w:tc>
        <w:tc>
          <w:tcPr>
            <w:tcW w:w="5811" w:type="dxa"/>
          </w:tcPr>
          <w:p w14:paraId="7BB3FEF7" w14:textId="77777777" w:rsidR="00A15A94" w:rsidRPr="00005DC9" w:rsidRDefault="00A15A94" w:rsidP="008A64A5">
            <w:pPr>
              <w:spacing w:line="240" w:lineRule="auto"/>
              <w:rPr>
                <w:rFonts w:ascii="Avenir Next LT Pro" w:hAnsi="Avenir Next LT Pro"/>
                <w:sz w:val="22"/>
                <w:szCs w:val="22"/>
              </w:rPr>
            </w:pPr>
            <w:r>
              <w:rPr>
                <w:rFonts w:ascii="Avenir Next LT Pro" w:hAnsi="Avenir Next LT Pro"/>
                <w:sz w:val="22"/>
                <w:szCs w:val="22"/>
              </w:rPr>
              <w:t>Definitie</w:t>
            </w:r>
          </w:p>
        </w:tc>
      </w:tr>
      <w:tr w:rsidR="00A15A94" w14:paraId="17853091" w14:textId="77777777" w:rsidTr="008A6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56" w:type="dxa"/>
          </w:tcPr>
          <w:p w14:paraId="6F7D925C" w14:textId="77777777" w:rsidR="00A15A94" w:rsidRDefault="00A15A94" w:rsidP="008A64A5">
            <w:pPr>
              <w:pStyle w:val="Zuyd"/>
            </w:pPr>
          </w:p>
        </w:tc>
        <w:tc>
          <w:tcPr>
            <w:tcW w:w="5811" w:type="dxa"/>
          </w:tcPr>
          <w:p w14:paraId="3F64C277" w14:textId="77777777" w:rsidR="00A15A94" w:rsidRDefault="00A15A94" w:rsidP="008A64A5">
            <w:pPr>
              <w:pStyle w:val="Zuyd"/>
            </w:pPr>
          </w:p>
        </w:tc>
      </w:tr>
      <w:tr w:rsidR="00A15A94" w14:paraId="4F826D4D" w14:textId="77777777" w:rsidTr="008A64A5">
        <w:tc>
          <w:tcPr>
            <w:tcW w:w="3256" w:type="dxa"/>
          </w:tcPr>
          <w:p w14:paraId="6BA4DC47" w14:textId="77777777" w:rsidR="00A15A94" w:rsidRDefault="00A15A94" w:rsidP="008A64A5">
            <w:pPr>
              <w:pStyle w:val="Zuyd"/>
            </w:pPr>
          </w:p>
        </w:tc>
        <w:tc>
          <w:tcPr>
            <w:tcW w:w="5811" w:type="dxa"/>
          </w:tcPr>
          <w:p w14:paraId="2EA37313" w14:textId="77777777" w:rsidR="00A15A94" w:rsidRDefault="00A15A94" w:rsidP="008A64A5">
            <w:pPr>
              <w:pStyle w:val="Zuyd"/>
            </w:pPr>
          </w:p>
        </w:tc>
      </w:tr>
      <w:tr w:rsidR="00A15A94" w14:paraId="6EF40AA6" w14:textId="77777777" w:rsidTr="008A6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56" w:type="dxa"/>
          </w:tcPr>
          <w:p w14:paraId="59A8152A" w14:textId="77777777" w:rsidR="00A15A94" w:rsidRDefault="00A15A94" w:rsidP="008A64A5">
            <w:pPr>
              <w:pStyle w:val="Zuyd"/>
            </w:pPr>
          </w:p>
        </w:tc>
        <w:tc>
          <w:tcPr>
            <w:tcW w:w="5811" w:type="dxa"/>
          </w:tcPr>
          <w:p w14:paraId="2040BF35" w14:textId="77777777" w:rsidR="00A15A94" w:rsidRDefault="00A15A94" w:rsidP="008A64A5">
            <w:pPr>
              <w:pStyle w:val="Zuyd"/>
            </w:pPr>
          </w:p>
        </w:tc>
      </w:tr>
    </w:tbl>
    <w:p w14:paraId="23497D90" w14:textId="77777777" w:rsidR="00A15A94" w:rsidRDefault="00A15A94" w:rsidP="00A15A94">
      <w:pPr>
        <w:pStyle w:val="Zuyd"/>
        <w:rPr>
          <w:b/>
          <w:bCs/>
        </w:rPr>
      </w:pPr>
    </w:p>
    <w:p w14:paraId="16E0D6E7" w14:textId="77777777" w:rsidR="00A15A94" w:rsidRDefault="00A15A94" w:rsidP="00A15A94">
      <w:pPr>
        <w:pStyle w:val="Zuyd"/>
        <w:rPr>
          <w:b/>
          <w:bCs/>
        </w:rPr>
      </w:pPr>
      <w:r>
        <w:rPr>
          <w:b/>
          <w:bCs/>
        </w:rPr>
        <w:t>A</w:t>
      </w:r>
      <w:r w:rsidRPr="00CB0032">
        <w:rPr>
          <w:b/>
          <w:bCs/>
        </w:rPr>
        <w:t>ttribuut</w:t>
      </w:r>
      <w:r>
        <w:rPr>
          <w:b/>
          <w:bCs/>
        </w:rPr>
        <w:t>type</w:t>
      </w:r>
    </w:p>
    <w:tbl>
      <w:tblPr>
        <w:tblStyle w:val="Rastertabel4-Accent6"/>
        <w:tblW w:w="9016" w:type="dxa"/>
        <w:tblLook w:val="0420" w:firstRow="1" w:lastRow="0" w:firstColumn="0" w:lastColumn="0" w:noHBand="0" w:noVBand="1"/>
      </w:tblPr>
      <w:tblGrid>
        <w:gridCol w:w="2122"/>
        <w:gridCol w:w="1275"/>
        <w:gridCol w:w="2268"/>
        <w:gridCol w:w="1560"/>
        <w:gridCol w:w="1791"/>
      </w:tblGrid>
      <w:tr w:rsidR="00A15A94" w14:paraId="361A1835" w14:textId="77777777" w:rsidTr="008A64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22" w:type="dxa"/>
          </w:tcPr>
          <w:p w14:paraId="4AA11FA7" w14:textId="77777777" w:rsidR="00A15A94" w:rsidRPr="007D7B37" w:rsidRDefault="00A15A94" w:rsidP="008A64A5">
            <w:pPr>
              <w:pStyle w:val="Zuyd"/>
            </w:pPr>
            <w:r>
              <w:t>Attribuuttype</w:t>
            </w:r>
          </w:p>
        </w:tc>
        <w:tc>
          <w:tcPr>
            <w:tcW w:w="1275" w:type="dxa"/>
          </w:tcPr>
          <w:p w14:paraId="22482B4D" w14:textId="77777777" w:rsidR="00A15A94" w:rsidRPr="00005DC9" w:rsidRDefault="00A15A94" w:rsidP="008A64A5">
            <w:pPr>
              <w:spacing w:line="240" w:lineRule="auto"/>
              <w:rPr>
                <w:rFonts w:ascii="Avenir Next LT Pro" w:hAnsi="Avenir Next LT Pro"/>
                <w:sz w:val="22"/>
                <w:szCs w:val="22"/>
              </w:rPr>
            </w:pPr>
            <w:r>
              <w:rPr>
                <w:rFonts w:ascii="Avenir Next LT Pro" w:hAnsi="Avenir Next LT Pro"/>
                <w:sz w:val="22"/>
                <w:szCs w:val="22"/>
              </w:rPr>
              <w:t>Entiteit</w:t>
            </w:r>
          </w:p>
        </w:tc>
        <w:tc>
          <w:tcPr>
            <w:tcW w:w="2268" w:type="dxa"/>
          </w:tcPr>
          <w:p w14:paraId="45B1F673" w14:textId="77777777" w:rsidR="00A15A94" w:rsidRDefault="00A15A94" w:rsidP="008A64A5">
            <w:pPr>
              <w:spacing w:line="240" w:lineRule="auto"/>
              <w:rPr>
                <w:rFonts w:ascii="Avenir Next LT Pro" w:hAnsi="Avenir Next LT Pro"/>
                <w:sz w:val="22"/>
                <w:szCs w:val="22"/>
              </w:rPr>
            </w:pPr>
            <w:r>
              <w:rPr>
                <w:rFonts w:ascii="Avenir Next LT Pro" w:hAnsi="Avenir Next LT Pro"/>
                <w:sz w:val="22"/>
                <w:szCs w:val="22"/>
              </w:rPr>
              <w:t>Omschrijving</w:t>
            </w:r>
          </w:p>
        </w:tc>
        <w:tc>
          <w:tcPr>
            <w:tcW w:w="1560" w:type="dxa"/>
          </w:tcPr>
          <w:p w14:paraId="57486C92" w14:textId="77777777" w:rsidR="00A15A94" w:rsidRDefault="00A15A94" w:rsidP="008A64A5">
            <w:pPr>
              <w:spacing w:line="240" w:lineRule="auto"/>
              <w:rPr>
                <w:rFonts w:ascii="Avenir Next LT Pro" w:hAnsi="Avenir Next LT Pro"/>
                <w:sz w:val="22"/>
                <w:szCs w:val="22"/>
              </w:rPr>
            </w:pPr>
            <w:r>
              <w:rPr>
                <w:rFonts w:ascii="Avenir Next LT Pro" w:hAnsi="Avenir Next LT Pro"/>
                <w:sz w:val="22"/>
                <w:szCs w:val="22"/>
              </w:rPr>
              <w:t>Type</w:t>
            </w:r>
          </w:p>
        </w:tc>
        <w:tc>
          <w:tcPr>
            <w:tcW w:w="1791" w:type="dxa"/>
          </w:tcPr>
          <w:p w14:paraId="107A123B" w14:textId="77777777" w:rsidR="00A15A94" w:rsidRDefault="00A15A94" w:rsidP="008A64A5">
            <w:pPr>
              <w:spacing w:line="240" w:lineRule="auto"/>
              <w:rPr>
                <w:rFonts w:ascii="Avenir Next LT Pro" w:hAnsi="Avenir Next LT Pro"/>
                <w:sz w:val="22"/>
                <w:szCs w:val="22"/>
              </w:rPr>
            </w:pPr>
            <w:r>
              <w:rPr>
                <w:rFonts w:ascii="Avenir Next LT Pro" w:hAnsi="Avenir Next LT Pro"/>
                <w:sz w:val="22"/>
                <w:szCs w:val="22"/>
              </w:rPr>
              <w:t>Waarden</w:t>
            </w:r>
          </w:p>
        </w:tc>
      </w:tr>
      <w:tr w:rsidR="00A15A94" w14:paraId="55FD49AA" w14:textId="77777777" w:rsidTr="008A6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22" w:type="dxa"/>
          </w:tcPr>
          <w:p w14:paraId="221F7AA1" w14:textId="77777777" w:rsidR="00A15A94" w:rsidRDefault="00A15A94" w:rsidP="008A64A5">
            <w:pPr>
              <w:pStyle w:val="Zuyd"/>
            </w:pPr>
          </w:p>
        </w:tc>
        <w:tc>
          <w:tcPr>
            <w:tcW w:w="1275" w:type="dxa"/>
          </w:tcPr>
          <w:p w14:paraId="2CB03002" w14:textId="77777777" w:rsidR="00A15A94" w:rsidRDefault="00A15A94" w:rsidP="008A64A5">
            <w:pPr>
              <w:pStyle w:val="Zuyd"/>
            </w:pPr>
          </w:p>
        </w:tc>
        <w:tc>
          <w:tcPr>
            <w:tcW w:w="2268" w:type="dxa"/>
          </w:tcPr>
          <w:p w14:paraId="7E2E7512" w14:textId="77777777" w:rsidR="00A15A94" w:rsidRDefault="00A15A94" w:rsidP="008A64A5">
            <w:pPr>
              <w:pStyle w:val="Zuyd"/>
            </w:pPr>
          </w:p>
        </w:tc>
        <w:tc>
          <w:tcPr>
            <w:tcW w:w="1560" w:type="dxa"/>
          </w:tcPr>
          <w:p w14:paraId="574E2428" w14:textId="77777777" w:rsidR="00A15A94" w:rsidRDefault="00A15A94" w:rsidP="008A64A5">
            <w:pPr>
              <w:pStyle w:val="Zuyd"/>
            </w:pPr>
          </w:p>
        </w:tc>
        <w:tc>
          <w:tcPr>
            <w:tcW w:w="1791" w:type="dxa"/>
          </w:tcPr>
          <w:p w14:paraId="6BCDECAB" w14:textId="77777777" w:rsidR="00A15A94" w:rsidRDefault="00A15A94" w:rsidP="008A64A5">
            <w:pPr>
              <w:pStyle w:val="Zuyd"/>
            </w:pPr>
          </w:p>
        </w:tc>
      </w:tr>
      <w:tr w:rsidR="00A15A94" w14:paraId="67E9BC1C" w14:textId="77777777" w:rsidTr="008A64A5">
        <w:tc>
          <w:tcPr>
            <w:tcW w:w="2122" w:type="dxa"/>
          </w:tcPr>
          <w:p w14:paraId="70FFEE2C" w14:textId="77777777" w:rsidR="00A15A94" w:rsidRDefault="00A15A94" w:rsidP="008A64A5">
            <w:pPr>
              <w:pStyle w:val="Zuyd"/>
            </w:pPr>
          </w:p>
        </w:tc>
        <w:tc>
          <w:tcPr>
            <w:tcW w:w="1275" w:type="dxa"/>
          </w:tcPr>
          <w:p w14:paraId="25611203" w14:textId="77777777" w:rsidR="00A15A94" w:rsidRDefault="00A15A94" w:rsidP="008A64A5">
            <w:pPr>
              <w:pStyle w:val="Zuyd"/>
            </w:pPr>
          </w:p>
        </w:tc>
        <w:tc>
          <w:tcPr>
            <w:tcW w:w="2268" w:type="dxa"/>
          </w:tcPr>
          <w:p w14:paraId="17FCB2AB" w14:textId="77777777" w:rsidR="00A15A94" w:rsidRDefault="00A15A94" w:rsidP="008A64A5">
            <w:pPr>
              <w:pStyle w:val="Zuyd"/>
            </w:pPr>
          </w:p>
        </w:tc>
        <w:tc>
          <w:tcPr>
            <w:tcW w:w="1560" w:type="dxa"/>
          </w:tcPr>
          <w:p w14:paraId="545EF8BA" w14:textId="77777777" w:rsidR="00A15A94" w:rsidRDefault="00A15A94" w:rsidP="008A64A5">
            <w:pPr>
              <w:pStyle w:val="Zuyd"/>
            </w:pPr>
          </w:p>
        </w:tc>
        <w:tc>
          <w:tcPr>
            <w:tcW w:w="1791" w:type="dxa"/>
          </w:tcPr>
          <w:p w14:paraId="5A78D0A9" w14:textId="77777777" w:rsidR="00A15A94" w:rsidRDefault="00A15A94" w:rsidP="008A64A5">
            <w:pPr>
              <w:pStyle w:val="Zuyd"/>
            </w:pPr>
          </w:p>
        </w:tc>
      </w:tr>
      <w:tr w:rsidR="00A15A94" w14:paraId="255C00CA" w14:textId="77777777" w:rsidTr="008A6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22" w:type="dxa"/>
          </w:tcPr>
          <w:p w14:paraId="0CE25A69" w14:textId="77777777" w:rsidR="00A15A94" w:rsidRDefault="00A15A94" w:rsidP="008A64A5">
            <w:pPr>
              <w:pStyle w:val="Zuyd"/>
            </w:pPr>
          </w:p>
        </w:tc>
        <w:tc>
          <w:tcPr>
            <w:tcW w:w="1275" w:type="dxa"/>
          </w:tcPr>
          <w:p w14:paraId="62B3389F" w14:textId="77777777" w:rsidR="00A15A94" w:rsidRDefault="00A15A94" w:rsidP="008A64A5">
            <w:pPr>
              <w:pStyle w:val="Zuyd"/>
            </w:pPr>
          </w:p>
        </w:tc>
        <w:tc>
          <w:tcPr>
            <w:tcW w:w="2268" w:type="dxa"/>
          </w:tcPr>
          <w:p w14:paraId="10901ABC" w14:textId="77777777" w:rsidR="00A15A94" w:rsidRDefault="00A15A94" w:rsidP="008A64A5">
            <w:pPr>
              <w:pStyle w:val="Zuyd"/>
            </w:pPr>
          </w:p>
        </w:tc>
        <w:tc>
          <w:tcPr>
            <w:tcW w:w="1560" w:type="dxa"/>
          </w:tcPr>
          <w:p w14:paraId="035E5227" w14:textId="77777777" w:rsidR="00A15A94" w:rsidRDefault="00A15A94" w:rsidP="008A64A5">
            <w:pPr>
              <w:pStyle w:val="Zuyd"/>
            </w:pPr>
          </w:p>
        </w:tc>
        <w:tc>
          <w:tcPr>
            <w:tcW w:w="1791" w:type="dxa"/>
          </w:tcPr>
          <w:p w14:paraId="548249F4" w14:textId="77777777" w:rsidR="00A15A94" w:rsidRDefault="00A15A94" w:rsidP="008A64A5">
            <w:pPr>
              <w:pStyle w:val="Zuyd"/>
            </w:pPr>
          </w:p>
        </w:tc>
      </w:tr>
    </w:tbl>
    <w:p w14:paraId="5597157B" w14:textId="77777777" w:rsidR="00A15A94" w:rsidRPr="00CB0032" w:rsidRDefault="00A15A94" w:rsidP="00A15A94">
      <w:pPr>
        <w:pStyle w:val="Zuyd"/>
        <w:rPr>
          <w:b/>
          <w:bCs/>
        </w:rPr>
      </w:pPr>
    </w:p>
    <w:p w14:paraId="747CEDDF" w14:textId="77777777" w:rsidR="00A15A94" w:rsidRDefault="00A15A94" w:rsidP="00A15A94">
      <w:pPr>
        <w:pStyle w:val="Zuyd"/>
        <w:rPr>
          <w:b/>
          <w:bCs/>
        </w:rPr>
      </w:pPr>
      <w:r w:rsidRPr="008B3094">
        <w:rPr>
          <w:b/>
          <w:bCs/>
        </w:rPr>
        <w:t>Beperkingen / randvoorwaarden</w:t>
      </w:r>
    </w:p>
    <w:tbl>
      <w:tblPr>
        <w:tblStyle w:val="Rastertabel4-Accent6"/>
        <w:tblW w:w="8926" w:type="dxa"/>
        <w:tblLook w:val="0420" w:firstRow="1" w:lastRow="0" w:firstColumn="0" w:lastColumn="0" w:noHBand="0" w:noVBand="1"/>
      </w:tblPr>
      <w:tblGrid>
        <w:gridCol w:w="2122"/>
        <w:gridCol w:w="1275"/>
        <w:gridCol w:w="5529"/>
      </w:tblGrid>
      <w:tr w:rsidR="00A15A94" w14:paraId="1A880563" w14:textId="77777777" w:rsidTr="008A64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22" w:type="dxa"/>
          </w:tcPr>
          <w:p w14:paraId="77BE67BD" w14:textId="77777777" w:rsidR="00A15A94" w:rsidRPr="007D7B37" w:rsidRDefault="00A15A94" w:rsidP="008A64A5">
            <w:pPr>
              <w:pStyle w:val="Zuyd"/>
            </w:pPr>
            <w:r>
              <w:t>Entiteit</w:t>
            </w:r>
          </w:p>
        </w:tc>
        <w:tc>
          <w:tcPr>
            <w:tcW w:w="1275" w:type="dxa"/>
          </w:tcPr>
          <w:p w14:paraId="5E9EB4DF" w14:textId="77777777" w:rsidR="00A15A94" w:rsidRPr="00005DC9" w:rsidRDefault="00A15A94" w:rsidP="008A64A5">
            <w:pPr>
              <w:spacing w:line="240" w:lineRule="auto"/>
              <w:rPr>
                <w:rFonts w:ascii="Avenir Next LT Pro" w:hAnsi="Avenir Next LT Pro"/>
                <w:sz w:val="22"/>
                <w:szCs w:val="22"/>
              </w:rPr>
            </w:pPr>
            <w:r>
              <w:rPr>
                <w:rFonts w:ascii="Avenir Next LT Pro" w:hAnsi="Avenir Next LT Pro"/>
                <w:sz w:val="22"/>
                <w:szCs w:val="22"/>
              </w:rPr>
              <w:t>Regel</w:t>
            </w:r>
          </w:p>
        </w:tc>
        <w:tc>
          <w:tcPr>
            <w:tcW w:w="5529" w:type="dxa"/>
          </w:tcPr>
          <w:p w14:paraId="098DA88E" w14:textId="77777777" w:rsidR="00A15A94" w:rsidRDefault="00A15A94" w:rsidP="008A64A5">
            <w:pPr>
              <w:spacing w:line="240" w:lineRule="auto"/>
              <w:rPr>
                <w:rFonts w:ascii="Avenir Next LT Pro" w:hAnsi="Avenir Next LT Pro"/>
                <w:sz w:val="22"/>
                <w:szCs w:val="22"/>
              </w:rPr>
            </w:pPr>
            <w:r>
              <w:rPr>
                <w:rFonts w:ascii="Avenir Next LT Pro" w:hAnsi="Avenir Next LT Pro"/>
                <w:sz w:val="22"/>
                <w:szCs w:val="22"/>
              </w:rPr>
              <w:t>Implementatie</w:t>
            </w:r>
          </w:p>
        </w:tc>
      </w:tr>
      <w:tr w:rsidR="00A15A94" w14:paraId="3A145333" w14:textId="77777777" w:rsidTr="008A6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22" w:type="dxa"/>
          </w:tcPr>
          <w:p w14:paraId="6F436A79" w14:textId="77777777" w:rsidR="00A15A94" w:rsidRDefault="00A15A94" w:rsidP="008A64A5">
            <w:pPr>
              <w:pStyle w:val="Zuyd"/>
            </w:pPr>
          </w:p>
        </w:tc>
        <w:tc>
          <w:tcPr>
            <w:tcW w:w="1275" w:type="dxa"/>
          </w:tcPr>
          <w:p w14:paraId="0858970D" w14:textId="77777777" w:rsidR="00A15A94" w:rsidRDefault="00A15A94" w:rsidP="008A64A5">
            <w:pPr>
              <w:pStyle w:val="Zuyd"/>
            </w:pPr>
          </w:p>
        </w:tc>
        <w:tc>
          <w:tcPr>
            <w:tcW w:w="5529" w:type="dxa"/>
          </w:tcPr>
          <w:p w14:paraId="49A78133" w14:textId="77777777" w:rsidR="00A15A94" w:rsidRDefault="00A15A94" w:rsidP="008A64A5">
            <w:pPr>
              <w:pStyle w:val="Zuyd"/>
            </w:pPr>
          </w:p>
        </w:tc>
      </w:tr>
      <w:tr w:rsidR="00A15A94" w14:paraId="53FA0538" w14:textId="77777777" w:rsidTr="008A64A5">
        <w:tc>
          <w:tcPr>
            <w:tcW w:w="2122" w:type="dxa"/>
          </w:tcPr>
          <w:p w14:paraId="38C8A4EB" w14:textId="77777777" w:rsidR="00A15A94" w:rsidRDefault="00A15A94" w:rsidP="008A64A5">
            <w:pPr>
              <w:pStyle w:val="Zuyd"/>
            </w:pPr>
          </w:p>
        </w:tc>
        <w:tc>
          <w:tcPr>
            <w:tcW w:w="1275" w:type="dxa"/>
          </w:tcPr>
          <w:p w14:paraId="046B999A" w14:textId="77777777" w:rsidR="00A15A94" w:rsidRDefault="00A15A94" w:rsidP="008A64A5">
            <w:pPr>
              <w:pStyle w:val="Zuyd"/>
            </w:pPr>
          </w:p>
        </w:tc>
        <w:tc>
          <w:tcPr>
            <w:tcW w:w="5529" w:type="dxa"/>
          </w:tcPr>
          <w:p w14:paraId="2EF04E56" w14:textId="77777777" w:rsidR="00A15A94" w:rsidRDefault="00A15A94" w:rsidP="008A64A5">
            <w:pPr>
              <w:pStyle w:val="Zuyd"/>
            </w:pPr>
          </w:p>
        </w:tc>
      </w:tr>
      <w:tr w:rsidR="00A15A94" w14:paraId="680FB293" w14:textId="77777777" w:rsidTr="008A6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22" w:type="dxa"/>
          </w:tcPr>
          <w:p w14:paraId="39A7163A" w14:textId="77777777" w:rsidR="00A15A94" w:rsidRDefault="00A15A94" w:rsidP="008A64A5">
            <w:pPr>
              <w:pStyle w:val="Zuyd"/>
            </w:pPr>
          </w:p>
        </w:tc>
        <w:tc>
          <w:tcPr>
            <w:tcW w:w="1275" w:type="dxa"/>
          </w:tcPr>
          <w:p w14:paraId="5A0C8397" w14:textId="77777777" w:rsidR="00A15A94" w:rsidRDefault="00A15A94" w:rsidP="008A64A5">
            <w:pPr>
              <w:pStyle w:val="Zuyd"/>
            </w:pPr>
          </w:p>
        </w:tc>
        <w:tc>
          <w:tcPr>
            <w:tcW w:w="5529" w:type="dxa"/>
          </w:tcPr>
          <w:p w14:paraId="2D210D80" w14:textId="77777777" w:rsidR="00A15A94" w:rsidRDefault="00A15A94" w:rsidP="008A64A5">
            <w:pPr>
              <w:pStyle w:val="Zuyd"/>
            </w:pPr>
          </w:p>
        </w:tc>
      </w:tr>
    </w:tbl>
    <w:p w14:paraId="3D42B1C1" w14:textId="77777777" w:rsidR="00A15A94" w:rsidRDefault="00A15A94" w:rsidP="00A15A94">
      <w:pPr>
        <w:pStyle w:val="Zuyd"/>
        <w:rPr>
          <w:b/>
          <w:bCs/>
        </w:rPr>
      </w:pPr>
    </w:p>
    <w:p w14:paraId="24F46276" w14:textId="77777777" w:rsidR="000E0772" w:rsidRDefault="000E0772">
      <w:pPr>
        <w:spacing w:line="240" w:lineRule="auto"/>
        <w:rPr>
          <w:rFonts w:ascii="Avenir Next LT Pro" w:eastAsiaTheme="majorEastAsia" w:hAnsi="Avenir Next LT Pro" w:cstheme="majorBidi"/>
          <w:sz w:val="48"/>
          <w:szCs w:val="32"/>
        </w:rPr>
      </w:pPr>
      <w:r>
        <w:br w:type="page"/>
      </w:r>
    </w:p>
    <w:p w14:paraId="7C9E6BBB" w14:textId="090521F5" w:rsidR="00EE24FD" w:rsidRPr="00881254" w:rsidRDefault="00EE24FD" w:rsidP="00512902">
      <w:pPr>
        <w:pStyle w:val="ZuydKOP1"/>
        <w:rPr>
          <w:sz w:val="22"/>
          <w:szCs w:val="22"/>
        </w:rPr>
      </w:pPr>
      <w:bookmarkStart w:id="21" w:name="_Toc215063137"/>
      <w:r>
        <w:lastRenderedPageBreak/>
        <w:t xml:space="preserve">Infrastructuur </w:t>
      </w:r>
      <w:r w:rsidR="006E73E8">
        <w:t>ontwerp</w:t>
      </w:r>
      <w:bookmarkEnd w:id="21"/>
    </w:p>
    <w:p w14:paraId="3D24B604" w14:textId="77777777" w:rsidR="005A3371" w:rsidRDefault="005A3371" w:rsidP="005A3371">
      <w:pPr>
        <w:pStyle w:val="Zuyd"/>
      </w:pPr>
    </w:p>
    <w:p w14:paraId="5F1CC707" w14:textId="1629BBA6" w:rsidR="00EE24FD" w:rsidRDefault="00EE24FD" w:rsidP="00516C81">
      <w:pPr>
        <w:pStyle w:val="Kop2"/>
      </w:pPr>
      <w:r>
        <w:t xml:space="preserve"> </w:t>
      </w:r>
      <w:bookmarkStart w:id="22" w:name="_Toc215063138"/>
      <w:r>
        <w:t>Functioneel ontwerp</w:t>
      </w:r>
      <w:bookmarkEnd w:id="22"/>
    </w:p>
    <w:p w14:paraId="1C299935" w14:textId="77777777" w:rsidR="0097070F" w:rsidRDefault="0097070F" w:rsidP="0097070F">
      <w:pPr>
        <w:pStyle w:val="ZuydKOP3"/>
      </w:pPr>
      <w:r>
        <w:t>1. Doel van de oplossing</w:t>
      </w:r>
    </w:p>
    <w:p w14:paraId="44D1ED42" w14:textId="1C66F5E5" w:rsidR="00980F66" w:rsidRPr="003108D9" w:rsidRDefault="000E0772" w:rsidP="003108D9">
      <w:pPr>
        <w:pStyle w:val="Zuyd"/>
        <w:rPr>
          <w:color w:val="FF0000"/>
        </w:rPr>
      </w:pPr>
      <w:r w:rsidRPr="003108D9">
        <w:rPr>
          <w:color w:val="FF0000"/>
        </w:rPr>
        <w:t>&lt;Beschrijf</w:t>
      </w:r>
      <w:r w:rsidR="003108D9" w:rsidRPr="003108D9">
        <w:rPr>
          <w:color w:val="FF0000"/>
        </w:rPr>
        <w:t xml:space="preserve"> we</w:t>
      </w:r>
      <w:r w:rsidR="00980F66" w:rsidRPr="003108D9">
        <w:rPr>
          <w:color w:val="FF0000"/>
        </w:rPr>
        <w:t>lke functionaliteit wordt ondersteund door de gekozen infrastructuur.</w:t>
      </w:r>
      <w:r w:rsidR="003108D9" w:rsidRPr="003108D9">
        <w:rPr>
          <w:color w:val="FF0000"/>
        </w:rPr>
        <w:t>&gt;</w:t>
      </w:r>
    </w:p>
    <w:p w14:paraId="28C0E3BE" w14:textId="77777777" w:rsidR="0097070F" w:rsidRDefault="0097070F" w:rsidP="0097070F">
      <w:pPr>
        <w:pStyle w:val="Zuyd"/>
      </w:pPr>
    </w:p>
    <w:p w14:paraId="0AEDB76F" w14:textId="4B383CD2" w:rsidR="0097070F" w:rsidRDefault="0097070F" w:rsidP="0097070F">
      <w:pPr>
        <w:pStyle w:val="ZuydKOP3"/>
      </w:pPr>
      <w:r>
        <w:t xml:space="preserve">2. </w:t>
      </w:r>
      <w:r w:rsidR="000F7BDC">
        <w:t>Infrastructuur</w:t>
      </w:r>
      <w:r>
        <w:t>diagram</w:t>
      </w:r>
    </w:p>
    <w:p w14:paraId="66E2BC83" w14:textId="77777777" w:rsidR="005E1E77" w:rsidRDefault="005E1E77" w:rsidP="005E1E77">
      <w:pPr>
        <w:pStyle w:val="Zuyd"/>
      </w:pPr>
    </w:p>
    <w:p w14:paraId="2FD1D648" w14:textId="34E2CE14" w:rsidR="0097070F" w:rsidRDefault="0097070F" w:rsidP="0097070F">
      <w:pPr>
        <w:pStyle w:val="ZuydKOP3"/>
      </w:pPr>
      <w:r>
        <w:t xml:space="preserve">3. </w:t>
      </w:r>
      <w:proofErr w:type="spellStart"/>
      <w:r>
        <w:t>Azure</w:t>
      </w:r>
      <w:proofErr w:type="spellEnd"/>
      <w:r>
        <w:t xml:space="preserve"> resources </w:t>
      </w:r>
    </w:p>
    <w:p w14:paraId="0D8EDE26" w14:textId="1F015074" w:rsidR="00000F52" w:rsidRPr="00000F52" w:rsidRDefault="00000F52" w:rsidP="003108D9">
      <w:pPr>
        <w:pStyle w:val="Zuyd"/>
      </w:pPr>
    </w:p>
    <w:p w14:paraId="5BA90539" w14:textId="26B52E22" w:rsidR="00584D8D" w:rsidRPr="00A27FE2" w:rsidRDefault="0097070F" w:rsidP="0097070F">
      <w:pPr>
        <w:pStyle w:val="ZuydKOP3"/>
      </w:pPr>
      <w:r w:rsidRPr="00A27FE2">
        <w:t>4. Basisnetwerkconcepten</w:t>
      </w:r>
    </w:p>
    <w:p w14:paraId="754B0D63" w14:textId="77777777" w:rsidR="00A27FE2" w:rsidRDefault="00A27FE2" w:rsidP="00584D8D">
      <w:pPr>
        <w:pStyle w:val="Zuyd"/>
      </w:pPr>
    </w:p>
    <w:p w14:paraId="1B738F7F" w14:textId="011E0894" w:rsidR="0097070F" w:rsidRPr="00584D8D" w:rsidRDefault="0097070F" w:rsidP="0097070F">
      <w:pPr>
        <w:pStyle w:val="ZuydKOP3"/>
      </w:pPr>
      <w:r w:rsidRPr="00584D8D">
        <w:t xml:space="preserve">5. Security </w:t>
      </w:r>
    </w:p>
    <w:p w14:paraId="2E67B68A" w14:textId="77777777" w:rsidR="0097070F" w:rsidRPr="00C62B91" w:rsidRDefault="0097070F" w:rsidP="0097070F">
      <w:pPr>
        <w:pStyle w:val="Zuyd"/>
      </w:pPr>
    </w:p>
    <w:p w14:paraId="5BD2A5E5" w14:textId="3B0FCD30" w:rsidR="0097070F" w:rsidRPr="00CD5685" w:rsidRDefault="0097070F" w:rsidP="0097070F">
      <w:pPr>
        <w:pStyle w:val="ZuydKOP3"/>
      </w:pPr>
      <w:r w:rsidRPr="00CD5685">
        <w:t xml:space="preserve">6. Monitoring </w:t>
      </w:r>
    </w:p>
    <w:p w14:paraId="75DFF4E8" w14:textId="77777777" w:rsidR="0097070F" w:rsidRDefault="0097070F" w:rsidP="0097070F">
      <w:pPr>
        <w:pStyle w:val="Zuyd"/>
      </w:pPr>
    </w:p>
    <w:p w14:paraId="2BC3584D" w14:textId="4C3288E7" w:rsidR="0097070F" w:rsidRDefault="0097070F" w:rsidP="0097070F">
      <w:pPr>
        <w:pStyle w:val="ZuydKOP3"/>
      </w:pPr>
      <w:r>
        <w:t>7. Kosten</w:t>
      </w:r>
    </w:p>
    <w:p w14:paraId="34BF8914" w14:textId="77777777" w:rsidR="0097070F" w:rsidRDefault="0097070F" w:rsidP="0097070F">
      <w:pPr>
        <w:pStyle w:val="Zuyd"/>
      </w:pPr>
    </w:p>
    <w:p w14:paraId="32FA9CD5" w14:textId="403E17DD" w:rsidR="0097070F" w:rsidRDefault="0097070F" w:rsidP="0097070F">
      <w:pPr>
        <w:pStyle w:val="ZuydKOP3"/>
      </w:pPr>
      <w:r>
        <w:t>8. Risico’s</w:t>
      </w:r>
    </w:p>
    <w:p w14:paraId="228BF1FB" w14:textId="1E1DE9FD" w:rsidR="00160D0F" w:rsidRDefault="00160D0F">
      <w:pPr>
        <w:spacing w:line="240" w:lineRule="auto"/>
        <w:rPr>
          <w:rFonts w:ascii="Avenir Next LT Pro" w:eastAsiaTheme="majorEastAsia" w:hAnsi="Avenir Next LT Pro" w:cstheme="majorBidi"/>
          <w:b/>
          <w:bCs/>
          <w:sz w:val="36"/>
          <w:szCs w:val="36"/>
        </w:rPr>
      </w:pPr>
    </w:p>
    <w:p w14:paraId="130B2D98" w14:textId="77777777" w:rsidR="003108D9" w:rsidRDefault="003108D9">
      <w:pPr>
        <w:spacing w:line="240" w:lineRule="auto"/>
        <w:rPr>
          <w:rFonts w:ascii="Avenir Next LT Pro" w:eastAsiaTheme="majorEastAsia" w:hAnsi="Avenir Next LT Pro" w:cstheme="majorBidi"/>
          <w:b/>
          <w:bCs/>
          <w:sz w:val="36"/>
          <w:szCs w:val="36"/>
        </w:rPr>
      </w:pPr>
      <w:r>
        <w:br w:type="page"/>
      </w:r>
    </w:p>
    <w:p w14:paraId="56992D13" w14:textId="7CA64DFF" w:rsidR="00EE24FD" w:rsidRDefault="00160D0F" w:rsidP="00EE24FD">
      <w:pPr>
        <w:pStyle w:val="Kop2"/>
      </w:pPr>
      <w:r>
        <w:lastRenderedPageBreak/>
        <w:t xml:space="preserve"> </w:t>
      </w:r>
      <w:bookmarkStart w:id="23" w:name="_Toc215063139"/>
      <w:r w:rsidR="00EE24FD">
        <w:t>Technisch ontwerp</w:t>
      </w:r>
      <w:bookmarkEnd w:id="23"/>
    </w:p>
    <w:p w14:paraId="599CA386" w14:textId="39974BF9" w:rsidR="00D87599" w:rsidRPr="00D87599" w:rsidRDefault="00D87599" w:rsidP="00D87599">
      <w:pPr>
        <w:pStyle w:val="ZuydKOP3"/>
      </w:pPr>
      <w:r w:rsidRPr="00D87599">
        <w:t xml:space="preserve">1. Resource-overzicht </w:t>
      </w:r>
    </w:p>
    <w:p w14:paraId="7E8CF1D4" w14:textId="1799F747" w:rsidR="00D87599" w:rsidRPr="00D87599" w:rsidRDefault="00D87599" w:rsidP="00D87599">
      <w:pPr>
        <w:pStyle w:val="Zuyd"/>
      </w:pPr>
    </w:p>
    <w:p w14:paraId="002646FC" w14:textId="77777777" w:rsidR="00D87599" w:rsidRPr="00D87599" w:rsidRDefault="00D87599" w:rsidP="009B2453">
      <w:pPr>
        <w:pStyle w:val="ZuydKOP3"/>
      </w:pPr>
      <w:r w:rsidRPr="00D87599">
        <w:t>2. Virtuele Machine configuratie</w:t>
      </w:r>
    </w:p>
    <w:p w14:paraId="7923E47E" w14:textId="4D217533" w:rsidR="00D87599" w:rsidRPr="0007619C" w:rsidRDefault="00D87599" w:rsidP="00D87599">
      <w:pPr>
        <w:pStyle w:val="Zuyd"/>
        <w:rPr>
          <w:lang w:val="en-US"/>
        </w:rPr>
      </w:pPr>
    </w:p>
    <w:p w14:paraId="0DA922E4" w14:textId="064AEEEB" w:rsidR="0007619C" w:rsidRDefault="00D87599" w:rsidP="009B2453">
      <w:pPr>
        <w:pStyle w:val="ZuydKOP3"/>
      </w:pPr>
      <w:r w:rsidRPr="00D87599">
        <w:t xml:space="preserve">3. Services </w:t>
      </w:r>
    </w:p>
    <w:p w14:paraId="0CD874F3" w14:textId="613B4BEF" w:rsidR="00D87599" w:rsidRPr="00D87599" w:rsidRDefault="00D87599" w:rsidP="00D87599">
      <w:pPr>
        <w:pStyle w:val="Zuyd"/>
      </w:pPr>
    </w:p>
    <w:p w14:paraId="670B4ABE" w14:textId="77777777" w:rsidR="00D87599" w:rsidRPr="00D87599" w:rsidRDefault="00D87599" w:rsidP="00C74E21">
      <w:pPr>
        <w:pStyle w:val="ZuydKOP3"/>
      </w:pPr>
      <w:r w:rsidRPr="00D87599">
        <w:t>4. Beheer en toegang</w:t>
      </w:r>
    </w:p>
    <w:p w14:paraId="0493DAF4" w14:textId="77777777" w:rsidR="003108D9" w:rsidRDefault="003108D9" w:rsidP="00105D86">
      <w:pPr>
        <w:pStyle w:val="ZuydKOP3"/>
      </w:pPr>
    </w:p>
    <w:p w14:paraId="205BB856" w14:textId="25DF5A31" w:rsidR="00D87599" w:rsidRPr="00D87599" w:rsidRDefault="00D87599" w:rsidP="00105D86">
      <w:pPr>
        <w:pStyle w:val="ZuydKOP3"/>
      </w:pPr>
      <w:r w:rsidRPr="00D87599">
        <w:t>5. B</w:t>
      </w:r>
      <w:proofErr w:type="spellStart"/>
      <w:r w:rsidRPr="00D87599">
        <w:t>ackups</w:t>
      </w:r>
      <w:proofErr w:type="spellEnd"/>
    </w:p>
    <w:p w14:paraId="4FACF433" w14:textId="1299DE36" w:rsidR="00D87599" w:rsidRDefault="00D87599" w:rsidP="00D87599">
      <w:pPr>
        <w:pStyle w:val="Zuyd"/>
      </w:pPr>
    </w:p>
    <w:p w14:paraId="392116E7" w14:textId="77777777" w:rsidR="00D87599" w:rsidRPr="00D87599" w:rsidRDefault="00D87599" w:rsidP="000228F4">
      <w:pPr>
        <w:pStyle w:val="ZuydKOP3"/>
      </w:pPr>
      <w:r w:rsidRPr="00D87599">
        <w:t>6. Monitoring</w:t>
      </w:r>
    </w:p>
    <w:p w14:paraId="17402360" w14:textId="77777777" w:rsidR="00D87599" w:rsidRDefault="00D87599" w:rsidP="00D87599">
      <w:pPr>
        <w:pStyle w:val="Zuyd"/>
      </w:pPr>
    </w:p>
    <w:p w14:paraId="044FC45E" w14:textId="6C83D33C" w:rsidR="00D87599" w:rsidRDefault="00D87599" w:rsidP="000228F4">
      <w:pPr>
        <w:pStyle w:val="ZuydKOP3"/>
      </w:pPr>
      <w:r w:rsidRPr="00D87599">
        <w:t>7. Deployment stappen</w:t>
      </w:r>
    </w:p>
    <w:sectPr w:rsidR="00D87599" w:rsidSect="00E5391A">
      <w:pgSz w:w="11906" w:h="16838" w:code="9"/>
      <w:pgMar w:top="1440" w:right="1440" w:bottom="1440" w:left="144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2A8AD" w14:textId="77777777" w:rsidR="00C361D7" w:rsidRPr="009E50A2" w:rsidRDefault="00C361D7" w:rsidP="003912A0">
      <w:pPr>
        <w:spacing w:line="240" w:lineRule="auto"/>
      </w:pPr>
      <w:r w:rsidRPr="009E50A2">
        <w:separator/>
      </w:r>
    </w:p>
  </w:endnote>
  <w:endnote w:type="continuationSeparator" w:id="0">
    <w:p w14:paraId="6A5D62B6" w14:textId="77777777" w:rsidR="00C361D7" w:rsidRPr="009E50A2" w:rsidRDefault="00C361D7" w:rsidP="003912A0">
      <w:pPr>
        <w:spacing w:line="240" w:lineRule="auto"/>
      </w:pPr>
      <w:r w:rsidRPr="009E50A2">
        <w:continuationSeparator/>
      </w:r>
    </w:p>
  </w:endnote>
  <w:endnote w:type="continuationNotice" w:id="1">
    <w:p w14:paraId="00809861" w14:textId="77777777" w:rsidR="00C361D7" w:rsidRPr="009E50A2" w:rsidRDefault="00C361D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venir Next LT Pro">
    <w:altName w:val="Avenir Next LT Pro"/>
    <w:charset w:val="00"/>
    <w:family w:val="swiss"/>
    <w:pitch w:val="variable"/>
    <w:sig w:usb0="800000EF" w:usb1="5000204A" w:usb2="00000000" w:usb3="00000000" w:csb0="00000093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E030A" w14:textId="77777777" w:rsidR="00D44EC8" w:rsidRDefault="00D44EC8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B17BA" w14:textId="77777777" w:rsidR="00D44EC8" w:rsidRDefault="00D44EC8">
    <w:pPr>
      <w:pStyle w:val="Voetteks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C664E" w14:textId="77777777" w:rsidR="00D44EC8" w:rsidRDefault="00D44EC8">
    <w:pPr>
      <w:pStyle w:val="Voetteks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39714" w14:textId="17C224C7" w:rsidR="00870D46" w:rsidRPr="009E50A2" w:rsidRDefault="00870D46" w:rsidP="00D44EC8">
    <w:pPr>
      <w:pStyle w:val="Voetteks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venir Next LT Pro" w:hAnsi="Avenir Next LT Pro"/>
      </w:rPr>
      <w:id w:val="627356599"/>
      <w:docPartObj>
        <w:docPartGallery w:val="Page Numbers (Bottom of Page)"/>
        <w:docPartUnique/>
      </w:docPartObj>
    </w:sdtPr>
    <w:sdtEndPr>
      <w:rPr>
        <w:rStyle w:val="ZuydChar"/>
        <w:sz w:val="22"/>
        <w:szCs w:val="22"/>
      </w:rPr>
    </w:sdtEndPr>
    <w:sdtContent>
      <w:p w14:paraId="06B2175B" w14:textId="77777777" w:rsidR="00870D46" w:rsidRPr="009E50A2" w:rsidRDefault="00870D46">
        <w:pPr>
          <w:pStyle w:val="Voettekst"/>
          <w:rPr>
            <w:rStyle w:val="ZuydChar"/>
          </w:rPr>
        </w:pPr>
        <w:r w:rsidRPr="009E50A2">
          <w:rPr>
            <w:rStyle w:val="ZuydChar"/>
          </w:rPr>
          <w:fldChar w:fldCharType="begin"/>
        </w:r>
        <w:r w:rsidRPr="009E50A2">
          <w:rPr>
            <w:rStyle w:val="ZuydChar"/>
          </w:rPr>
          <w:instrText>PAGE   \* MERGEFORMAT</w:instrText>
        </w:r>
        <w:r w:rsidRPr="009E50A2">
          <w:rPr>
            <w:rStyle w:val="ZuydChar"/>
          </w:rPr>
          <w:fldChar w:fldCharType="separate"/>
        </w:r>
        <w:r w:rsidRPr="009E50A2">
          <w:rPr>
            <w:rStyle w:val="ZuydChar"/>
          </w:rPr>
          <w:t>2</w:t>
        </w:r>
        <w:r w:rsidRPr="009E50A2">
          <w:rPr>
            <w:rStyle w:val="ZuydChar"/>
          </w:rP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2301523"/>
      <w:docPartObj>
        <w:docPartGallery w:val="Page Numbers (Bottom of Page)"/>
        <w:docPartUnique/>
      </w:docPartObj>
    </w:sdtPr>
    <w:sdtEndPr/>
    <w:sdtContent>
      <w:p w14:paraId="36A6887E" w14:textId="0910C09F" w:rsidR="00E5391A" w:rsidRDefault="00E5391A">
        <w:pPr>
          <w:pStyle w:val="Voetteks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A5580C6" w14:textId="77777777" w:rsidR="00E5391A" w:rsidRPr="009E50A2" w:rsidRDefault="00E5391A" w:rsidP="00D44EC8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A0BF3" w14:textId="77777777" w:rsidR="00C361D7" w:rsidRPr="009E50A2" w:rsidRDefault="00C361D7" w:rsidP="003912A0">
      <w:pPr>
        <w:spacing w:line="240" w:lineRule="auto"/>
      </w:pPr>
      <w:r w:rsidRPr="009E50A2">
        <w:separator/>
      </w:r>
    </w:p>
  </w:footnote>
  <w:footnote w:type="continuationSeparator" w:id="0">
    <w:p w14:paraId="05FB8FB9" w14:textId="77777777" w:rsidR="00C361D7" w:rsidRPr="009E50A2" w:rsidRDefault="00C361D7" w:rsidP="003912A0">
      <w:pPr>
        <w:spacing w:line="240" w:lineRule="auto"/>
      </w:pPr>
      <w:r w:rsidRPr="009E50A2">
        <w:continuationSeparator/>
      </w:r>
    </w:p>
  </w:footnote>
  <w:footnote w:type="continuationNotice" w:id="1">
    <w:p w14:paraId="138D3E6A" w14:textId="77777777" w:rsidR="00C361D7" w:rsidRPr="009E50A2" w:rsidRDefault="00C361D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2DCAE" w14:textId="77777777" w:rsidR="00D44EC8" w:rsidRDefault="00D44EC8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30BB4" w14:textId="77777777" w:rsidR="00870D46" w:rsidRPr="009E50A2" w:rsidRDefault="00870D46">
    <w:pPr>
      <w:pStyle w:val="Koptekst"/>
    </w:pPr>
    <w:r w:rsidRPr="009E50A2"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55BD0995" wp14:editId="50258147">
              <wp:simplePos x="0" y="0"/>
              <wp:positionH relativeFrom="column">
                <wp:posOffset>-914400</wp:posOffset>
              </wp:positionH>
              <wp:positionV relativeFrom="paragraph">
                <wp:posOffset>-375570</wp:posOffset>
              </wp:positionV>
              <wp:extent cx="7559675" cy="10605135"/>
              <wp:effectExtent l="0" t="0" r="3175" b="5715"/>
              <wp:wrapNone/>
              <wp:docPr id="102" name="Groep 1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675" cy="10605135"/>
                        <a:chOff x="0" y="18662"/>
                        <a:chExt cx="7559675" cy="10605135"/>
                      </a:xfrm>
                    </wpg:grpSpPr>
                    <pic:pic xmlns:pic="http://schemas.openxmlformats.org/drawingml/2006/picture">
                      <pic:nvPicPr>
                        <pic:cNvPr id="100" name="Afbeelding 100" descr="Afbeelding met zwart, duisternis&#10;&#10;Automatisch gegenereerde beschrijving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18662"/>
                          <a:ext cx="7559675" cy="1060513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1" name="Afbeelding 101" descr="Afbeelding met Lettertype, Graphics, symbool, logo&#10;&#10;Automatisch gegenereerde beschrijving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4525701" y="7535119"/>
                          <a:ext cx="1461135" cy="14611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<w:pict w14:anchorId="6790AE6C">
            <v:group id="Groep 102" style="position:absolute;margin-left:-1in;margin-top:-29.55pt;width:595.25pt;height:835.05pt;z-index:-251657216" coordsize="75596,106051" coordorigin=",186" o:spid="_x0000_s1026" w14:anchorId="153C649B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Afbeelding 100" style="position:absolute;top:186;width:75596;height:106051;visibility:visible;mso-wrap-style:square" alt="Afbeelding met zwart, duisternis&#10;&#10;Automatisch gegenereerde beschrijving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">
                <v:imagedata o:title="Afbeelding met zwart, duisternis&#10;&#10;Automatisch gegenereerde beschrijving" r:id="rId3"/>
              </v:shape>
              <v:shape id="Afbeelding 101" style="position:absolute;left:45257;top:75351;width:14611;height:14611;visibility:visible;mso-wrap-style:square" alt="Afbeelding met Lettertype, Graphics, symbool, logo&#10;&#10;Automatisch gegenereerde beschrijving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">
                <v:imagedata o:title="Afbeelding met Lettertype, Graphics, symbool, logo&#10;&#10;Automatisch gegenereerde beschrijving" r:id="rId4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8C8B2" w14:textId="77777777" w:rsidR="00D44EC8" w:rsidRDefault="00D44EC8">
    <w:pPr>
      <w:pStyle w:val="Kopteks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6464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6464"/>
    </w:tblGrid>
    <w:tr w:rsidR="00870D46" w:rsidRPr="009E50A2" w14:paraId="178A9727" w14:textId="77777777" w:rsidTr="00A65F58">
      <w:trPr>
        <w:trHeight w:hRule="exact" w:val="1120"/>
      </w:trPr>
      <w:tc>
        <w:tcPr>
          <w:tcW w:w="6464" w:type="dxa"/>
        </w:tcPr>
        <w:p w14:paraId="58823DD2" w14:textId="77777777" w:rsidR="00870D46" w:rsidRPr="009E50A2" w:rsidRDefault="00870D46" w:rsidP="00001B74">
          <w:pPr>
            <w:pStyle w:val="Huisstijl-Naw"/>
            <w:rPr>
              <w:noProof w:val="0"/>
            </w:rPr>
          </w:pPr>
        </w:p>
      </w:tc>
    </w:tr>
  </w:tbl>
  <w:p w14:paraId="3AD5824B" w14:textId="77777777" w:rsidR="00870D46" w:rsidRPr="009E50A2" w:rsidRDefault="00870D46">
    <w:pPr>
      <w:pStyle w:val="Koptekst"/>
    </w:pPr>
    <w:r w:rsidRPr="009E50A2">
      <w:rPr>
        <w:noProof/>
      </w:rPr>
      <w:drawing>
        <wp:anchor distT="0" distB="0" distL="114300" distR="114300" simplePos="0" relativeHeight="251658241" behindDoc="1" locked="0" layoutInCell="1" allowOverlap="1" wp14:anchorId="49DD6D10" wp14:editId="4EADEAB5">
          <wp:simplePos x="0" y="0"/>
          <wp:positionH relativeFrom="page">
            <wp:posOffset>6619164</wp:posOffset>
          </wp:positionH>
          <wp:positionV relativeFrom="paragraph">
            <wp:posOffset>-1064772</wp:posOffset>
          </wp:positionV>
          <wp:extent cx="970047" cy="970047"/>
          <wp:effectExtent l="0" t="0" r="0" b="0"/>
          <wp:wrapNone/>
          <wp:docPr id="1456682328" name="Afbeelding 1456682328" descr="Afbeelding met Lettertype, Graphics, symbool, logo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fbeelding 1" descr="Afbeelding met Lettertype, Graphics, symbool, logo&#10;&#10;Automatisch gegenereerde beschrijvi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0047" cy="9700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FED91" w14:textId="77777777" w:rsidR="00870D46" w:rsidRPr="009E50A2" w:rsidRDefault="00870D46" w:rsidP="00AA1632">
    <w:pPr>
      <w:rPr>
        <w:rFonts w:ascii="Avenir Next LT Pro" w:hAnsi="Avenir Next LT Pro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6571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6571"/>
    </w:tblGrid>
    <w:tr w:rsidR="000F713F" w:rsidRPr="009E50A2" w14:paraId="6EEC26AB" w14:textId="77777777" w:rsidTr="000F713F">
      <w:trPr>
        <w:trHeight w:hRule="exact" w:val="1218"/>
      </w:trPr>
      <w:tc>
        <w:tcPr>
          <w:tcW w:w="6571" w:type="dxa"/>
        </w:tcPr>
        <w:p w14:paraId="451FC598" w14:textId="77777777" w:rsidR="000F713F" w:rsidRPr="009E50A2" w:rsidRDefault="000F713F" w:rsidP="00001B74">
          <w:pPr>
            <w:pStyle w:val="Huisstijl-Naw"/>
            <w:rPr>
              <w:noProof w:val="0"/>
            </w:rPr>
          </w:pPr>
        </w:p>
      </w:tc>
    </w:tr>
  </w:tbl>
  <w:p w14:paraId="74944EC7" w14:textId="77777777" w:rsidR="000F713F" w:rsidRPr="009E50A2" w:rsidRDefault="000F713F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4533"/>
    <w:multiLevelType w:val="hybridMultilevel"/>
    <w:tmpl w:val="FCC4905E"/>
    <w:lvl w:ilvl="0" w:tplc="2CC4D86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B13EBC"/>
    <w:multiLevelType w:val="multilevel"/>
    <w:tmpl w:val="008C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C15A4"/>
    <w:multiLevelType w:val="hybridMultilevel"/>
    <w:tmpl w:val="BC825516"/>
    <w:lvl w:ilvl="0" w:tplc="2CC4D86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52D3944"/>
    <w:multiLevelType w:val="multilevel"/>
    <w:tmpl w:val="2488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495A32"/>
    <w:multiLevelType w:val="multilevel"/>
    <w:tmpl w:val="E65C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E20B0E"/>
    <w:multiLevelType w:val="multilevel"/>
    <w:tmpl w:val="823E12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516DF2"/>
    <w:multiLevelType w:val="hybridMultilevel"/>
    <w:tmpl w:val="6BF2998A"/>
    <w:lvl w:ilvl="0" w:tplc="2CC4D86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AF17386"/>
    <w:multiLevelType w:val="multilevel"/>
    <w:tmpl w:val="3708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4B7AD1"/>
    <w:multiLevelType w:val="multilevel"/>
    <w:tmpl w:val="D8A4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6959D3"/>
    <w:multiLevelType w:val="multilevel"/>
    <w:tmpl w:val="5BC2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BE5FA7"/>
    <w:multiLevelType w:val="multilevel"/>
    <w:tmpl w:val="507634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B74D84"/>
    <w:multiLevelType w:val="hybridMultilevel"/>
    <w:tmpl w:val="25D6ECB6"/>
    <w:lvl w:ilvl="0" w:tplc="2CC4D86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20878CD"/>
    <w:multiLevelType w:val="hybridMultilevel"/>
    <w:tmpl w:val="3522D888"/>
    <w:lvl w:ilvl="0" w:tplc="2CC4D86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22D71BA"/>
    <w:multiLevelType w:val="hybridMultilevel"/>
    <w:tmpl w:val="699E38C0"/>
    <w:lvl w:ilvl="0" w:tplc="2CC4D86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6F26AF6"/>
    <w:multiLevelType w:val="hybridMultilevel"/>
    <w:tmpl w:val="55B43270"/>
    <w:lvl w:ilvl="0" w:tplc="2CC4D86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78342FD"/>
    <w:multiLevelType w:val="multilevel"/>
    <w:tmpl w:val="36D0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D91150"/>
    <w:multiLevelType w:val="hybridMultilevel"/>
    <w:tmpl w:val="B9568B02"/>
    <w:lvl w:ilvl="0" w:tplc="2CC4D86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1F065397"/>
    <w:multiLevelType w:val="multilevel"/>
    <w:tmpl w:val="0A1A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0C394A"/>
    <w:multiLevelType w:val="hybridMultilevel"/>
    <w:tmpl w:val="FC00529E"/>
    <w:lvl w:ilvl="0" w:tplc="2CC4D86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1F6E7D6F"/>
    <w:multiLevelType w:val="hybridMultilevel"/>
    <w:tmpl w:val="D5B2C6B0"/>
    <w:lvl w:ilvl="0" w:tplc="2CC4D86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0AE7BB4"/>
    <w:multiLevelType w:val="hybridMultilevel"/>
    <w:tmpl w:val="E3084C48"/>
    <w:lvl w:ilvl="0" w:tplc="2CC4D86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153164A"/>
    <w:multiLevelType w:val="hybridMultilevel"/>
    <w:tmpl w:val="942E2B4A"/>
    <w:lvl w:ilvl="0" w:tplc="2CC4D86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16A1C71"/>
    <w:multiLevelType w:val="multilevel"/>
    <w:tmpl w:val="A8CA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9400F4"/>
    <w:multiLevelType w:val="multilevel"/>
    <w:tmpl w:val="5810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507D9F"/>
    <w:multiLevelType w:val="multilevel"/>
    <w:tmpl w:val="141A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C725D9"/>
    <w:multiLevelType w:val="hybridMultilevel"/>
    <w:tmpl w:val="581A38B6"/>
    <w:lvl w:ilvl="0" w:tplc="2CC4D86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 w:tplc="04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0A84904"/>
    <w:multiLevelType w:val="multilevel"/>
    <w:tmpl w:val="45C60D1E"/>
    <w:lvl w:ilvl="0">
      <w:start w:val="1"/>
      <w:numFmt w:val="decimal"/>
      <w:pStyle w:val="Kop1"/>
      <w:lvlText w:val="%1"/>
      <w:lvlJc w:val="left"/>
      <w:pPr>
        <w:ind w:left="432" w:hanging="432"/>
      </w:pPr>
      <w:rPr>
        <w:sz w:val="48"/>
        <w:szCs w:val="48"/>
      </w:rPr>
    </w:lvl>
    <w:lvl w:ilvl="1">
      <w:start w:val="1"/>
      <w:numFmt w:val="decimal"/>
      <w:pStyle w:val="Kop2"/>
      <w:lvlText w:val="%1.%2"/>
      <w:lvlJc w:val="left"/>
      <w:pPr>
        <w:ind w:left="576" w:hanging="576"/>
      </w:pPr>
    </w:lvl>
    <w:lvl w:ilvl="2">
      <w:start w:val="1"/>
      <w:numFmt w:val="decimal"/>
      <w:pStyle w:val="Kop3"/>
      <w:lvlText w:val="%1.%2.%3"/>
      <w:lvlJc w:val="left"/>
      <w:pPr>
        <w:ind w:left="720" w:hanging="720"/>
      </w:pPr>
    </w:lvl>
    <w:lvl w:ilvl="3">
      <w:start w:val="1"/>
      <w:numFmt w:val="decimal"/>
      <w:pStyle w:val="Kop4"/>
      <w:lvlText w:val="%1.%2.%3.%4"/>
      <w:lvlJc w:val="left"/>
      <w:pPr>
        <w:ind w:left="864" w:hanging="864"/>
      </w:pPr>
    </w:lvl>
    <w:lvl w:ilvl="4">
      <w:start w:val="1"/>
      <w:numFmt w:val="decimal"/>
      <w:pStyle w:val="Kop5"/>
      <w:lvlText w:val="%1.%2.%3.%4.%5"/>
      <w:lvlJc w:val="left"/>
      <w:pPr>
        <w:ind w:left="1008" w:hanging="1008"/>
      </w:pPr>
    </w:lvl>
    <w:lvl w:ilvl="5">
      <w:start w:val="1"/>
      <w:numFmt w:val="decimal"/>
      <w:pStyle w:val="Kop6"/>
      <w:lvlText w:val="%1.%2.%3.%4.%5.%6"/>
      <w:lvlJc w:val="left"/>
      <w:pPr>
        <w:ind w:left="1152" w:hanging="1152"/>
      </w:pPr>
    </w:lvl>
    <w:lvl w:ilvl="6">
      <w:start w:val="1"/>
      <w:numFmt w:val="decimal"/>
      <w:pStyle w:val="Kop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Kop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Kop9"/>
      <w:lvlText w:val="%1.%2.%3.%4.%5.%6.%7.%8.%9"/>
      <w:lvlJc w:val="left"/>
      <w:pPr>
        <w:ind w:left="1584" w:hanging="1584"/>
      </w:pPr>
    </w:lvl>
  </w:abstractNum>
  <w:abstractNum w:abstractNumId="27" w15:restartNumberingAfterBreak="0">
    <w:nsid w:val="32813C16"/>
    <w:multiLevelType w:val="multilevel"/>
    <w:tmpl w:val="ACFE1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7F4AD7"/>
    <w:multiLevelType w:val="hybridMultilevel"/>
    <w:tmpl w:val="AA96B1A8"/>
    <w:lvl w:ilvl="0" w:tplc="2CC4D86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340A13A5"/>
    <w:multiLevelType w:val="multilevel"/>
    <w:tmpl w:val="AEF8FA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843169"/>
    <w:multiLevelType w:val="multilevel"/>
    <w:tmpl w:val="CB82AE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561164"/>
    <w:multiLevelType w:val="multilevel"/>
    <w:tmpl w:val="BE44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5F12D6"/>
    <w:multiLevelType w:val="hybridMultilevel"/>
    <w:tmpl w:val="79284EEA"/>
    <w:lvl w:ilvl="0" w:tplc="2CC4D86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3A7E408A"/>
    <w:multiLevelType w:val="multilevel"/>
    <w:tmpl w:val="6FF6B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9474DD"/>
    <w:multiLevelType w:val="multilevel"/>
    <w:tmpl w:val="30C8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F138DD"/>
    <w:multiLevelType w:val="hybridMultilevel"/>
    <w:tmpl w:val="8A9623D4"/>
    <w:lvl w:ilvl="0" w:tplc="2CC4D86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434A3DCC"/>
    <w:multiLevelType w:val="multilevel"/>
    <w:tmpl w:val="0124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C35315"/>
    <w:multiLevelType w:val="multilevel"/>
    <w:tmpl w:val="1C88F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411038C"/>
    <w:multiLevelType w:val="hybridMultilevel"/>
    <w:tmpl w:val="D57A6380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442C1029"/>
    <w:multiLevelType w:val="multilevel"/>
    <w:tmpl w:val="3E40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675637"/>
    <w:multiLevelType w:val="hybridMultilevel"/>
    <w:tmpl w:val="811CAFE4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4667172F"/>
    <w:multiLevelType w:val="hybridMultilevel"/>
    <w:tmpl w:val="45AAEE82"/>
    <w:lvl w:ilvl="0" w:tplc="2CC4D86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47EB4469"/>
    <w:multiLevelType w:val="hybridMultilevel"/>
    <w:tmpl w:val="44027462"/>
    <w:lvl w:ilvl="0" w:tplc="2CC4D86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4A4F046F"/>
    <w:multiLevelType w:val="hybridMultilevel"/>
    <w:tmpl w:val="B0625530"/>
    <w:lvl w:ilvl="0" w:tplc="2CC4D86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4BF54529"/>
    <w:multiLevelType w:val="hybridMultilevel"/>
    <w:tmpl w:val="1794CB70"/>
    <w:lvl w:ilvl="0" w:tplc="2CC4D86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 w:tplc="04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4FF6506F"/>
    <w:multiLevelType w:val="hybridMultilevel"/>
    <w:tmpl w:val="EFC27540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506E60C9"/>
    <w:multiLevelType w:val="hybridMultilevel"/>
    <w:tmpl w:val="D57A638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53A820B4"/>
    <w:multiLevelType w:val="hybridMultilevel"/>
    <w:tmpl w:val="B25C2772"/>
    <w:lvl w:ilvl="0" w:tplc="2CC4D86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 w:tplc="04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551D1233"/>
    <w:multiLevelType w:val="hybridMultilevel"/>
    <w:tmpl w:val="D676EDBC"/>
    <w:lvl w:ilvl="0" w:tplc="2CC4D86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58544637"/>
    <w:multiLevelType w:val="hybridMultilevel"/>
    <w:tmpl w:val="FDAE944C"/>
    <w:lvl w:ilvl="0" w:tplc="2CC4D86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586C63CD"/>
    <w:multiLevelType w:val="hybridMultilevel"/>
    <w:tmpl w:val="1A742C88"/>
    <w:lvl w:ilvl="0" w:tplc="2CC4D86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59C774BE"/>
    <w:multiLevelType w:val="hybridMultilevel"/>
    <w:tmpl w:val="00C4A5D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B8A1693"/>
    <w:multiLevelType w:val="multilevel"/>
    <w:tmpl w:val="6D00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F74503"/>
    <w:multiLevelType w:val="hybridMultilevel"/>
    <w:tmpl w:val="AF6067EE"/>
    <w:lvl w:ilvl="0" w:tplc="2CC4D86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5E2F0A80"/>
    <w:multiLevelType w:val="hybridMultilevel"/>
    <w:tmpl w:val="236415CE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61276D2F"/>
    <w:multiLevelType w:val="hybridMultilevel"/>
    <w:tmpl w:val="F85C94B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628D18E9"/>
    <w:multiLevelType w:val="multilevel"/>
    <w:tmpl w:val="D19A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35506FF"/>
    <w:multiLevelType w:val="hybridMultilevel"/>
    <w:tmpl w:val="30C09EF8"/>
    <w:lvl w:ilvl="0" w:tplc="2CC4D86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661F0C37"/>
    <w:multiLevelType w:val="multilevel"/>
    <w:tmpl w:val="9126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6A23126"/>
    <w:multiLevelType w:val="multilevel"/>
    <w:tmpl w:val="9C7C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7B028FB"/>
    <w:multiLevelType w:val="multilevel"/>
    <w:tmpl w:val="BB22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A010492"/>
    <w:multiLevelType w:val="multilevel"/>
    <w:tmpl w:val="22B6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A145DE3"/>
    <w:multiLevelType w:val="hybridMultilevel"/>
    <w:tmpl w:val="224E650A"/>
    <w:lvl w:ilvl="0" w:tplc="2CC4D86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3" w15:restartNumberingAfterBreak="0">
    <w:nsid w:val="6A311DC5"/>
    <w:multiLevelType w:val="hybridMultilevel"/>
    <w:tmpl w:val="7FE01542"/>
    <w:lvl w:ilvl="0" w:tplc="2CC4D86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6C9C7AFA"/>
    <w:multiLevelType w:val="multilevel"/>
    <w:tmpl w:val="3D88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10A6F02"/>
    <w:multiLevelType w:val="multilevel"/>
    <w:tmpl w:val="E2FA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180138D"/>
    <w:multiLevelType w:val="multilevel"/>
    <w:tmpl w:val="6F7C53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CC9082E"/>
    <w:multiLevelType w:val="hybridMultilevel"/>
    <w:tmpl w:val="D7EC095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D7E140C"/>
    <w:multiLevelType w:val="multilevel"/>
    <w:tmpl w:val="AC98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F3B471D"/>
    <w:multiLevelType w:val="multilevel"/>
    <w:tmpl w:val="E2DC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F97081C"/>
    <w:multiLevelType w:val="hybridMultilevel"/>
    <w:tmpl w:val="9C8A0816"/>
    <w:lvl w:ilvl="0" w:tplc="2CC4D86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74370504">
    <w:abstractNumId w:val="26"/>
  </w:num>
  <w:num w:numId="2" w16cid:durableId="1636644869">
    <w:abstractNumId w:val="54"/>
  </w:num>
  <w:num w:numId="3" w16cid:durableId="737359811">
    <w:abstractNumId w:val="55"/>
  </w:num>
  <w:num w:numId="4" w16cid:durableId="866023297">
    <w:abstractNumId w:val="45"/>
  </w:num>
  <w:num w:numId="5" w16cid:durableId="1236277462">
    <w:abstractNumId w:val="59"/>
  </w:num>
  <w:num w:numId="6" w16cid:durableId="467087840">
    <w:abstractNumId w:val="1"/>
  </w:num>
  <w:num w:numId="7" w16cid:durableId="1123771047">
    <w:abstractNumId w:val="67"/>
  </w:num>
  <w:num w:numId="8" w16cid:durableId="1474063923">
    <w:abstractNumId w:val="31"/>
  </w:num>
  <w:num w:numId="9" w16cid:durableId="638807939">
    <w:abstractNumId w:val="58"/>
  </w:num>
  <w:num w:numId="10" w16cid:durableId="35980824">
    <w:abstractNumId w:val="36"/>
  </w:num>
  <w:num w:numId="11" w16cid:durableId="653727479">
    <w:abstractNumId w:val="69"/>
  </w:num>
  <w:num w:numId="12" w16cid:durableId="618222863">
    <w:abstractNumId w:val="23"/>
  </w:num>
  <w:num w:numId="13" w16cid:durableId="1334842952">
    <w:abstractNumId w:val="60"/>
  </w:num>
  <w:num w:numId="14" w16cid:durableId="1767579020">
    <w:abstractNumId w:val="38"/>
  </w:num>
  <w:num w:numId="15" w16cid:durableId="1531838982">
    <w:abstractNumId w:val="51"/>
  </w:num>
  <w:num w:numId="16" w16cid:durableId="854660445">
    <w:abstractNumId w:val="44"/>
  </w:num>
  <w:num w:numId="17" w16cid:durableId="378751611">
    <w:abstractNumId w:val="5"/>
  </w:num>
  <w:num w:numId="18" w16cid:durableId="910509429">
    <w:abstractNumId w:val="30"/>
  </w:num>
  <w:num w:numId="19" w16cid:durableId="1122118704">
    <w:abstractNumId w:val="29"/>
  </w:num>
  <w:num w:numId="20" w16cid:durableId="1183057427">
    <w:abstractNumId w:val="10"/>
  </w:num>
  <w:num w:numId="21" w16cid:durableId="1266108588">
    <w:abstractNumId w:val="66"/>
  </w:num>
  <w:num w:numId="22" w16cid:durableId="1620604408">
    <w:abstractNumId w:val="0"/>
  </w:num>
  <w:num w:numId="23" w16cid:durableId="605888390">
    <w:abstractNumId w:val="21"/>
  </w:num>
  <w:num w:numId="24" w16cid:durableId="926575841">
    <w:abstractNumId w:val="47"/>
  </w:num>
  <w:num w:numId="25" w16cid:durableId="315453468">
    <w:abstractNumId w:val="32"/>
  </w:num>
  <w:num w:numId="26" w16cid:durableId="1466510275">
    <w:abstractNumId w:val="20"/>
  </w:num>
  <w:num w:numId="27" w16cid:durableId="1526358724">
    <w:abstractNumId w:val="42"/>
  </w:num>
  <w:num w:numId="28" w16cid:durableId="799609328">
    <w:abstractNumId w:val="57"/>
  </w:num>
  <w:num w:numId="29" w16cid:durableId="904029482">
    <w:abstractNumId w:val="50"/>
  </w:num>
  <w:num w:numId="30" w16cid:durableId="1993942411">
    <w:abstractNumId w:val="12"/>
  </w:num>
  <w:num w:numId="31" w16cid:durableId="2145923233">
    <w:abstractNumId w:val="53"/>
  </w:num>
  <w:num w:numId="32" w16cid:durableId="1190337255">
    <w:abstractNumId w:val="43"/>
  </w:num>
  <w:num w:numId="33" w16cid:durableId="1977449733">
    <w:abstractNumId w:val="2"/>
  </w:num>
  <w:num w:numId="34" w16cid:durableId="202793673">
    <w:abstractNumId w:val="11"/>
  </w:num>
  <w:num w:numId="35" w16cid:durableId="1695157362">
    <w:abstractNumId w:val="14"/>
  </w:num>
  <w:num w:numId="36" w16cid:durableId="725304294">
    <w:abstractNumId w:val="18"/>
  </w:num>
  <w:num w:numId="37" w16cid:durableId="1658724295">
    <w:abstractNumId w:val="37"/>
  </w:num>
  <w:num w:numId="38" w16cid:durableId="595675528">
    <w:abstractNumId w:val="24"/>
  </w:num>
  <w:num w:numId="39" w16cid:durableId="913323406">
    <w:abstractNumId w:val="68"/>
  </w:num>
  <w:num w:numId="40" w16cid:durableId="1868710866">
    <w:abstractNumId w:val="61"/>
  </w:num>
  <w:num w:numId="41" w16cid:durableId="1132751899">
    <w:abstractNumId w:val="16"/>
  </w:num>
  <w:num w:numId="42" w16cid:durableId="409813602">
    <w:abstractNumId w:val="63"/>
  </w:num>
  <w:num w:numId="43" w16cid:durableId="768160858">
    <w:abstractNumId w:val="13"/>
  </w:num>
  <w:num w:numId="44" w16cid:durableId="992836051">
    <w:abstractNumId w:val="3"/>
  </w:num>
  <w:num w:numId="45" w16cid:durableId="1163550483">
    <w:abstractNumId w:val="65"/>
  </w:num>
  <w:num w:numId="46" w16cid:durableId="1725521006">
    <w:abstractNumId w:val="15"/>
  </w:num>
  <w:num w:numId="47" w16cid:durableId="1515219740">
    <w:abstractNumId w:val="27"/>
  </w:num>
  <w:num w:numId="48" w16cid:durableId="108279050">
    <w:abstractNumId w:val="52"/>
  </w:num>
  <w:num w:numId="49" w16cid:durableId="1563561248">
    <w:abstractNumId w:val="35"/>
  </w:num>
  <w:num w:numId="50" w16cid:durableId="1294218194">
    <w:abstractNumId w:val="41"/>
  </w:num>
  <w:num w:numId="51" w16cid:durableId="1404525351">
    <w:abstractNumId w:val="28"/>
  </w:num>
  <w:num w:numId="52" w16cid:durableId="1969581556">
    <w:abstractNumId w:val="6"/>
  </w:num>
  <w:num w:numId="53" w16cid:durableId="128742593">
    <w:abstractNumId w:val="48"/>
  </w:num>
  <w:num w:numId="54" w16cid:durableId="583800225">
    <w:abstractNumId w:val="70"/>
  </w:num>
  <w:num w:numId="55" w16cid:durableId="1113553425">
    <w:abstractNumId w:val="19"/>
  </w:num>
  <w:num w:numId="56" w16cid:durableId="892472953">
    <w:abstractNumId w:val="62"/>
  </w:num>
  <w:num w:numId="57" w16cid:durableId="643437236">
    <w:abstractNumId w:val="25"/>
  </w:num>
  <w:num w:numId="58" w16cid:durableId="2142845984">
    <w:abstractNumId w:val="49"/>
  </w:num>
  <w:num w:numId="59" w16cid:durableId="949630886">
    <w:abstractNumId w:val="46"/>
  </w:num>
  <w:num w:numId="60" w16cid:durableId="2067490569">
    <w:abstractNumId w:val="9"/>
  </w:num>
  <w:num w:numId="61" w16cid:durableId="1442335853">
    <w:abstractNumId w:val="17"/>
  </w:num>
  <w:num w:numId="62" w16cid:durableId="1252394683">
    <w:abstractNumId w:val="33"/>
  </w:num>
  <w:num w:numId="63" w16cid:durableId="2091852658">
    <w:abstractNumId w:val="22"/>
  </w:num>
  <w:num w:numId="64" w16cid:durableId="1149397209">
    <w:abstractNumId w:val="4"/>
  </w:num>
  <w:num w:numId="65" w16cid:durableId="15930308">
    <w:abstractNumId w:val="7"/>
  </w:num>
  <w:num w:numId="66" w16cid:durableId="1351638700">
    <w:abstractNumId w:val="56"/>
  </w:num>
  <w:num w:numId="67" w16cid:durableId="1488205135">
    <w:abstractNumId w:val="34"/>
  </w:num>
  <w:num w:numId="68" w16cid:durableId="1022853098">
    <w:abstractNumId w:val="8"/>
  </w:num>
  <w:num w:numId="69" w16cid:durableId="686061950">
    <w:abstractNumId w:val="64"/>
  </w:num>
  <w:num w:numId="70" w16cid:durableId="486440824">
    <w:abstractNumId w:val="39"/>
  </w:num>
  <w:num w:numId="71" w16cid:durableId="943614560">
    <w:abstractNumId w:val="40"/>
  </w:num>
  <w:num w:numId="72" w16cid:durableId="316764222">
    <w:abstractNumId w:val="26"/>
  </w:num>
  <w:num w:numId="73" w16cid:durableId="545140318">
    <w:abstractNumId w:val="26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isplayBackgroundShape/>
  <w:proofState w:spelling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 style="mso-position-horizontal-relative:page;mso-position-vertical-relative:page" fill="f" fillcolor="white" stroke="f">
      <v:fill color="white" on="f"/>
      <v:stroke on="f"/>
      <v:textbox inset="0,0,0,0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AanmaakDatum" w:val="01-02-2018"/>
    <w:docVar w:name="_AanmaakGebruiker" w:val="meuwisseni"/>
    <w:docVar w:name="_KlantCode" w:val="Zuyd"/>
    <w:docVar w:name="_LicCode" w:val="Zuyd"/>
    <w:docVar w:name="_Versie" w:val="2011.3.4"/>
    <w:docVar w:name="Aan" w:val="x"/>
    <w:docVar w:name="Aanhef" w:val="Geachte heer, mevrouw"/>
    <w:docVar w:name="Afdeling" w:val="(leeg)"/>
    <w:docVar w:name="AfdelingID" w:val="1"/>
    <w:docVar w:name="AfdelingOmschr" w:val="(leeg)"/>
    <w:docVar w:name="Bedrijf" w:val="Dienst Marketing en Communicatie"/>
    <w:docVar w:name="BedrijfID" w:val="7"/>
    <w:docVar w:name="BijlageCC" w:val="0"/>
    <w:docVar w:name="Contactpersoon" w:val="IVETTE.MEUWISSEN"/>
    <w:docVar w:name="ContactpersoonID" w:val="1980"/>
    <w:docVar w:name="ContactpersoonVoluit" w:val="Ivette Meuwissen"/>
    <w:docVar w:name="Datum" w:val="01-02-2018"/>
    <w:docVar w:name="DocPubliceerStatus" w:val="0"/>
    <w:docVar w:name="Doorkiesnummer" w:val="+31(0)45 4 006 878"/>
    <w:docVar w:name="Email" w:val="ivette.meuwissen@zuyd.nl"/>
    <w:docVar w:name="Functie" w:val="Communicatieadviseur"/>
    <w:docVar w:name="GebrDRContactID" w:val="2"/>
    <w:docVar w:name="MergeLayout" w:val="RelatieBeheer"/>
    <w:docVar w:name="MergeStatus" w:val="0"/>
    <w:docVar w:name="Ondertekenaar" w:val="IVETTE.MEUWISSEN"/>
    <w:docVar w:name="OndertekenaarID" w:val="1980"/>
    <w:docVar w:name="OndertekenaarVoluit" w:val="Ivette Meuwissen"/>
    <w:docVar w:name="Onderwerp" w:val="x"/>
    <w:docVar w:name="Sjabloon" w:val="Brief"/>
    <w:docVar w:name="SjabloonID" w:val="3"/>
    <w:docVar w:name="SjabloonType" w:val="BRIEF"/>
    <w:docVar w:name="Slotzin" w:val="Met vriendelijke groet,"/>
    <w:docVar w:name="SlotzinAantalOndertek" w:val="1"/>
    <w:docVar w:name="SlotzinAantalRijen" w:val="3"/>
    <w:docVar w:name="Taal" w:val="NL"/>
    <w:docVar w:name="Vestiging" w:val="Maastricht, Bonnefantenstraat"/>
    <w:docVar w:name="VestigingID" w:val="12"/>
    <w:docVar w:name="VestigingOmschr" w:val="Maastricht, Bonnefantenstraat"/>
    <w:docVar w:name="VoorAkkoordNaam_Status" w:val="0"/>
    <w:docVar w:name="Wijzig" w:val="1"/>
  </w:docVars>
  <w:rsids>
    <w:rsidRoot w:val="00D44EC8"/>
    <w:rsid w:val="0000078B"/>
    <w:rsid w:val="00000F52"/>
    <w:rsid w:val="000013E0"/>
    <w:rsid w:val="00001B74"/>
    <w:rsid w:val="000044A3"/>
    <w:rsid w:val="00005DC9"/>
    <w:rsid w:val="000069A7"/>
    <w:rsid w:val="00013E68"/>
    <w:rsid w:val="000149A0"/>
    <w:rsid w:val="0001655C"/>
    <w:rsid w:val="0002030F"/>
    <w:rsid w:val="000204A9"/>
    <w:rsid w:val="000214B8"/>
    <w:rsid w:val="00021C27"/>
    <w:rsid w:val="000228F4"/>
    <w:rsid w:val="00024FDC"/>
    <w:rsid w:val="00026DB0"/>
    <w:rsid w:val="00026FF3"/>
    <w:rsid w:val="000314FE"/>
    <w:rsid w:val="0003242D"/>
    <w:rsid w:val="00033065"/>
    <w:rsid w:val="00035009"/>
    <w:rsid w:val="00036BEF"/>
    <w:rsid w:val="00037973"/>
    <w:rsid w:val="00040262"/>
    <w:rsid w:val="00044B1B"/>
    <w:rsid w:val="00045838"/>
    <w:rsid w:val="00050978"/>
    <w:rsid w:val="00050E49"/>
    <w:rsid w:val="000528DC"/>
    <w:rsid w:val="00064245"/>
    <w:rsid w:val="000675C8"/>
    <w:rsid w:val="0007549D"/>
    <w:rsid w:val="0007619C"/>
    <w:rsid w:val="00082741"/>
    <w:rsid w:val="00085839"/>
    <w:rsid w:val="00091831"/>
    <w:rsid w:val="00096A49"/>
    <w:rsid w:val="000A20D2"/>
    <w:rsid w:val="000A3DFF"/>
    <w:rsid w:val="000A4058"/>
    <w:rsid w:val="000A640D"/>
    <w:rsid w:val="000A64D6"/>
    <w:rsid w:val="000B3B4D"/>
    <w:rsid w:val="000B5F89"/>
    <w:rsid w:val="000B6C73"/>
    <w:rsid w:val="000C4AB4"/>
    <w:rsid w:val="000C56DB"/>
    <w:rsid w:val="000C56F2"/>
    <w:rsid w:val="000C579F"/>
    <w:rsid w:val="000C7288"/>
    <w:rsid w:val="000C76AD"/>
    <w:rsid w:val="000C786E"/>
    <w:rsid w:val="000C7A9C"/>
    <w:rsid w:val="000D1992"/>
    <w:rsid w:val="000D233B"/>
    <w:rsid w:val="000D3754"/>
    <w:rsid w:val="000E0772"/>
    <w:rsid w:val="000E13A4"/>
    <w:rsid w:val="000E4E2C"/>
    <w:rsid w:val="000E6957"/>
    <w:rsid w:val="000F22B2"/>
    <w:rsid w:val="000F4C9E"/>
    <w:rsid w:val="000F60AF"/>
    <w:rsid w:val="000F713F"/>
    <w:rsid w:val="000F7BDC"/>
    <w:rsid w:val="0010077C"/>
    <w:rsid w:val="001034FF"/>
    <w:rsid w:val="00104B0B"/>
    <w:rsid w:val="00105D86"/>
    <w:rsid w:val="00106B68"/>
    <w:rsid w:val="00107230"/>
    <w:rsid w:val="001108B5"/>
    <w:rsid w:val="0011099C"/>
    <w:rsid w:val="00115E2A"/>
    <w:rsid w:val="00117620"/>
    <w:rsid w:val="00117D75"/>
    <w:rsid w:val="001209B3"/>
    <w:rsid w:val="0012597A"/>
    <w:rsid w:val="001260A2"/>
    <w:rsid w:val="0012613E"/>
    <w:rsid w:val="00126FB7"/>
    <w:rsid w:val="0013089A"/>
    <w:rsid w:val="00135A4E"/>
    <w:rsid w:val="001416AF"/>
    <w:rsid w:val="00150BDB"/>
    <w:rsid w:val="00152643"/>
    <w:rsid w:val="00155580"/>
    <w:rsid w:val="001570A0"/>
    <w:rsid w:val="0016004C"/>
    <w:rsid w:val="00160D0F"/>
    <w:rsid w:val="00164686"/>
    <w:rsid w:val="00164BD9"/>
    <w:rsid w:val="0016514C"/>
    <w:rsid w:val="00166609"/>
    <w:rsid w:val="001702C1"/>
    <w:rsid w:val="00176D6B"/>
    <w:rsid w:val="00183C9A"/>
    <w:rsid w:val="00185C23"/>
    <w:rsid w:val="00193634"/>
    <w:rsid w:val="00193AD8"/>
    <w:rsid w:val="00196663"/>
    <w:rsid w:val="001A1715"/>
    <w:rsid w:val="001A7549"/>
    <w:rsid w:val="001B1FD2"/>
    <w:rsid w:val="001B4356"/>
    <w:rsid w:val="001B6DC6"/>
    <w:rsid w:val="001D0B56"/>
    <w:rsid w:val="001D79D8"/>
    <w:rsid w:val="001E06F1"/>
    <w:rsid w:val="001E5B9A"/>
    <w:rsid w:val="001E7054"/>
    <w:rsid w:val="001F0743"/>
    <w:rsid w:val="001F2465"/>
    <w:rsid w:val="001F3F0F"/>
    <w:rsid w:val="001F505E"/>
    <w:rsid w:val="001F645F"/>
    <w:rsid w:val="002007D5"/>
    <w:rsid w:val="002008EF"/>
    <w:rsid w:val="00201052"/>
    <w:rsid w:val="00201A75"/>
    <w:rsid w:val="00202FFD"/>
    <w:rsid w:val="00204A71"/>
    <w:rsid w:val="00205CBF"/>
    <w:rsid w:val="00212E38"/>
    <w:rsid w:val="00216033"/>
    <w:rsid w:val="00222E2D"/>
    <w:rsid w:val="0022537F"/>
    <w:rsid w:val="002332C4"/>
    <w:rsid w:val="00233BA4"/>
    <w:rsid w:val="00235DEF"/>
    <w:rsid w:val="00236B26"/>
    <w:rsid w:val="00236BA3"/>
    <w:rsid w:val="00237479"/>
    <w:rsid w:val="0023790D"/>
    <w:rsid w:val="00240A62"/>
    <w:rsid w:val="0024430D"/>
    <w:rsid w:val="00244B30"/>
    <w:rsid w:val="002467D7"/>
    <w:rsid w:val="0025018D"/>
    <w:rsid w:val="00254D03"/>
    <w:rsid w:val="00257005"/>
    <w:rsid w:val="00257200"/>
    <w:rsid w:val="002573A5"/>
    <w:rsid w:val="002628D6"/>
    <w:rsid w:val="00264880"/>
    <w:rsid w:val="00264EB3"/>
    <w:rsid w:val="002660ED"/>
    <w:rsid w:val="00273FB0"/>
    <w:rsid w:val="00277228"/>
    <w:rsid w:val="00277FC5"/>
    <w:rsid w:val="0028009B"/>
    <w:rsid w:val="002813DA"/>
    <w:rsid w:val="002849F1"/>
    <w:rsid w:val="00285C19"/>
    <w:rsid w:val="00285E74"/>
    <w:rsid w:val="00286BD9"/>
    <w:rsid w:val="002910E4"/>
    <w:rsid w:val="00291247"/>
    <w:rsid w:val="002927AE"/>
    <w:rsid w:val="0029369B"/>
    <w:rsid w:val="002949C0"/>
    <w:rsid w:val="002A06AA"/>
    <w:rsid w:val="002A4E5F"/>
    <w:rsid w:val="002A7628"/>
    <w:rsid w:val="002B13A2"/>
    <w:rsid w:val="002B29F3"/>
    <w:rsid w:val="002B52C0"/>
    <w:rsid w:val="002B6937"/>
    <w:rsid w:val="002C10C4"/>
    <w:rsid w:val="002C2E33"/>
    <w:rsid w:val="002C327A"/>
    <w:rsid w:val="002C5BD9"/>
    <w:rsid w:val="002C62FF"/>
    <w:rsid w:val="002D58C9"/>
    <w:rsid w:val="002E2A34"/>
    <w:rsid w:val="002E5090"/>
    <w:rsid w:val="002E72CD"/>
    <w:rsid w:val="002F0B87"/>
    <w:rsid w:val="002F0D3B"/>
    <w:rsid w:val="002F1A25"/>
    <w:rsid w:val="002F1C80"/>
    <w:rsid w:val="002F2F17"/>
    <w:rsid w:val="002F3B3F"/>
    <w:rsid w:val="002F55BF"/>
    <w:rsid w:val="002F68F3"/>
    <w:rsid w:val="00302802"/>
    <w:rsid w:val="0030402F"/>
    <w:rsid w:val="00305739"/>
    <w:rsid w:val="003071A1"/>
    <w:rsid w:val="003108D9"/>
    <w:rsid w:val="00311421"/>
    <w:rsid w:val="0031566A"/>
    <w:rsid w:val="003157E5"/>
    <w:rsid w:val="00315EB3"/>
    <w:rsid w:val="00317271"/>
    <w:rsid w:val="0032014A"/>
    <w:rsid w:val="0032169E"/>
    <w:rsid w:val="00322182"/>
    <w:rsid w:val="00324268"/>
    <w:rsid w:val="00324391"/>
    <w:rsid w:val="00330519"/>
    <w:rsid w:val="0033147B"/>
    <w:rsid w:val="00332926"/>
    <w:rsid w:val="003335C9"/>
    <w:rsid w:val="00335767"/>
    <w:rsid w:val="00336A7D"/>
    <w:rsid w:val="00336AF8"/>
    <w:rsid w:val="003372BD"/>
    <w:rsid w:val="00337BB4"/>
    <w:rsid w:val="00347146"/>
    <w:rsid w:val="00347E50"/>
    <w:rsid w:val="00352A31"/>
    <w:rsid w:val="0035313A"/>
    <w:rsid w:val="00353D20"/>
    <w:rsid w:val="00360B26"/>
    <w:rsid w:val="00361DED"/>
    <w:rsid w:val="0036329A"/>
    <w:rsid w:val="00364C97"/>
    <w:rsid w:val="00370112"/>
    <w:rsid w:val="00373F75"/>
    <w:rsid w:val="00375BC6"/>
    <w:rsid w:val="00380C70"/>
    <w:rsid w:val="00381728"/>
    <w:rsid w:val="00382505"/>
    <w:rsid w:val="00386271"/>
    <w:rsid w:val="0038682A"/>
    <w:rsid w:val="003912A0"/>
    <w:rsid w:val="00391953"/>
    <w:rsid w:val="003919B2"/>
    <w:rsid w:val="00393763"/>
    <w:rsid w:val="00397D62"/>
    <w:rsid w:val="003A0A07"/>
    <w:rsid w:val="003A1C76"/>
    <w:rsid w:val="003A4092"/>
    <w:rsid w:val="003A43B8"/>
    <w:rsid w:val="003A66C6"/>
    <w:rsid w:val="003A722B"/>
    <w:rsid w:val="003B43CD"/>
    <w:rsid w:val="003B5C06"/>
    <w:rsid w:val="003C0F6A"/>
    <w:rsid w:val="003C3768"/>
    <w:rsid w:val="003C5775"/>
    <w:rsid w:val="003C79CB"/>
    <w:rsid w:val="003D2535"/>
    <w:rsid w:val="003D4298"/>
    <w:rsid w:val="003D4958"/>
    <w:rsid w:val="003E0FE2"/>
    <w:rsid w:val="003E4680"/>
    <w:rsid w:val="003E5453"/>
    <w:rsid w:val="003F0697"/>
    <w:rsid w:val="003F7C01"/>
    <w:rsid w:val="004040C1"/>
    <w:rsid w:val="00406C61"/>
    <w:rsid w:val="00406FEF"/>
    <w:rsid w:val="00411834"/>
    <w:rsid w:val="004130CB"/>
    <w:rsid w:val="00415526"/>
    <w:rsid w:val="0041602D"/>
    <w:rsid w:val="0041669B"/>
    <w:rsid w:val="004168A2"/>
    <w:rsid w:val="00433E8A"/>
    <w:rsid w:val="00442000"/>
    <w:rsid w:val="00442A1C"/>
    <w:rsid w:val="004439BF"/>
    <w:rsid w:val="004470FD"/>
    <w:rsid w:val="00447E32"/>
    <w:rsid w:val="004529FC"/>
    <w:rsid w:val="004535AD"/>
    <w:rsid w:val="004623CA"/>
    <w:rsid w:val="00463235"/>
    <w:rsid w:val="00467D95"/>
    <w:rsid w:val="00470771"/>
    <w:rsid w:val="00473EBE"/>
    <w:rsid w:val="00474BFF"/>
    <w:rsid w:val="00480005"/>
    <w:rsid w:val="00480A4A"/>
    <w:rsid w:val="0048670F"/>
    <w:rsid w:val="0049152D"/>
    <w:rsid w:val="00494FB6"/>
    <w:rsid w:val="00494FBC"/>
    <w:rsid w:val="004973F4"/>
    <w:rsid w:val="004A0A84"/>
    <w:rsid w:val="004A3FFD"/>
    <w:rsid w:val="004A4D03"/>
    <w:rsid w:val="004A4F7A"/>
    <w:rsid w:val="004B1682"/>
    <w:rsid w:val="004B6CEF"/>
    <w:rsid w:val="004C0856"/>
    <w:rsid w:val="004D0483"/>
    <w:rsid w:val="004D05E0"/>
    <w:rsid w:val="004D3260"/>
    <w:rsid w:val="004D6E8E"/>
    <w:rsid w:val="004D73B5"/>
    <w:rsid w:val="004E2E1A"/>
    <w:rsid w:val="004E374B"/>
    <w:rsid w:val="004E55A1"/>
    <w:rsid w:val="004F6FE7"/>
    <w:rsid w:val="004F74CA"/>
    <w:rsid w:val="004F7C20"/>
    <w:rsid w:val="00501306"/>
    <w:rsid w:val="00504998"/>
    <w:rsid w:val="0050501C"/>
    <w:rsid w:val="00506ADF"/>
    <w:rsid w:val="005079A0"/>
    <w:rsid w:val="00511813"/>
    <w:rsid w:val="00512902"/>
    <w:rsid w:val="00512E8F"/>
    <w:rsid w:val="00515495"/>
    <w:rsid w:val="005244AC"/>
    <w:rsid w:val="00526E5A"/>
    <w:rsid w:val="005272BE"/>
    <w:rsid w:val="0053074A"/>
    <w:rsid w:val="00530BFD"/>
    <w:rsid w:val="00532357"/>
    <w:rsid w:val="005327A9"/>
    <w:rsid w:val="005340CB"/>
    <w:rsid w:val="005342F8"/>
    <w:rsid w:val="00535EA6"/>
    <w:rsid w:val="00541D4D"/>
    <w:rsid w:val="0054317F"/>
    <w:rsid w:val="005473DD"/>
    <w:rsid w:val="0055187E"/>
    <w:rsid w:val="00551AD3"/>
    <w:rsid w:val="0055240D"/>
    <w:rsid w:val="0055244F"/>
    <w:rsid w:val="005533CB"/>
    <w:rsid w:val="00555163"/>
    <w:rsid w:val="0055540C"/>
    <w:rsid w:val="005564F3"/>
    <w:rsid w:val="00560880"/>
    <w:rsid w:val="005618B9"/>
    <w:rsid w:val="00561F13"/>
    <w:rsid w:val="00562E3C"/>
    <w:rsid w:val="005664F0"/>
    <w:rsid w:val="00573EF8"/>
    <w:rsid w:val="00575AAF"/>
    <w:rsid w:val="00580445"/>
    <w:rsid w:val="0058071B"/>
    <w:rsid w:val="00582B06"/>
    <w:rsid w:val="00584D8D"/>
    <w:rsid w:val="0058565A"/>
    <w:rsid w:val="00586418"/>
    <w:rsid w:val="00586A7F"/>
    <w:rsid w:val="00593517"/>
    <w:rsid w:val="005A0BCA"/>
    <w:rsid w:val="005A1AFA"/>
    <w:rsid w:val="005A3371"/>
    <w:rsid w:val="005A41CB"/>
    <w:rsid w:val="005A60A2"/>
    <w:rsid w:val="005B2301"/>
    <w:rsid w:val="005C2E58"/>
    <w:rsid w:val="005C3754"/>
    <w:rsid w:val="005C5EAA"/>
    <w:rsid w:val="005C7298"/>
    <w:rsid w:val="005D13C2"/>
    <w:rsid w:val="005E1CD4"/>
    <w:rsid w:val="005E1E77"/>
    <w:rsid w:val="005E2E72"/>
    <w:rsid w:val="005E3BD8"/>
    <w:rsid w:val="005E3CEC"/>
    <w:rsid w:val="005E4DF6"/>
    <w:rsid w:val="005E71C5"/>
    <w:rsid w:val="005F0C96"/>
    <w:rsid w:val="005F366D"/>
    <w:rsid w:val="005F50C0"/>
    <w:rsid w:val="005F6A9A"/>
    <w:rsid w:val="005F6BB1"/>
    <w:rsid w:val="006016B7"/>
    <w:rsid w:val="00603361"/>
    <w:rsid w:val="00603399"/>
    <w:rsid w:val="00604B3A"/>
    <w:rsid w:val="0060797D"/>
    <w:rsid w:val="00607EC1"/>
    <w:rsid w:val="00615263"/>
    <w:rsid w:val="0061635F"/>
    <w:rsid w:val="00617B0F"/>
    <w:rsid w:val="00622697"/>
    <w:rsid w:val="006241A6"/>
    <w:rsid w:val="00624561"/>
    <w:rsid w:val="00626C1A"/>
    <w:rsid w:val="00626E75"/>
    <w:rsid w:val="00631220"/>
    <w:rsid w:val="00632241"/>
    <w:rsid w:val="006339C4"/>
    <w:rsid w:val="0063484D"/>
    <w:rsid w:val="00640513"/>
    <w:rsid w:val="006415D4"/>
    <w:rsid w:val="00641A4A"/>
    <w:rsid w:val="00643A27"/>
    <w:rsid w:val="00645A14"/>
    <w:rsid w:val="00647FF4"/>
    <w:rsid w:val="0065785D"/>
    <w:rsid w:val="00660BFC"/>
    <w:rsid w:val="00663E43"/>
    <w:rsid w:val="006646AE"/>
    <w:rsid w:val="0067312B"/>
    <w:rsid w:val="00675BB8"/>
    <w:rsid w:val="0068389D"/>
    <w:rsid w:val="0068502D"/>
    <w:rsid w:val="00685FAC"/>
    <w:rsid w:val="00686ABA"/>
    <w:rsid w:val="00686D55"/>
    <w:rsid w:val="006925A5"/>
    <w:rsid w:val="00695F8F"/>
    <w:rsid w:val="00697052"/>
    <w:rsid w:val="006A13E7"/>
    <w:rsid w:val="006A1758"/>
    <w:rsid w:val="006A5D0F"/>
    <w:rsid w:val="006A5E94"/>
    <w:rsid w:val="006A7277"/>
    <w:rsid w:val="006B11B0"/>
    <w:rsid w:val="006B4B15"/>
    <w:rsid w:val="006B5438"/>
    <w:rsid w:val="006B72C7"/>
    <w:rsid w:val="006C4C34"/>
    <w:rsid w:val="006C4DDB"/>
    <w:rsid w:val="006C5558"/>
    <w:rsid w:val="006C5A08"/>
    <w:rsid w:val="006D0B4B"/>
    <w:rsid w:val="006D3D7D"/>
    <w:rsid w:val="006D419E"/>
    <w:rsid w:val="006D6652"/>
    <w:rsid w:val="006D78B2"/>
    <w:rsid w:val="006D7F2C"/>
    <w:rsid w:val="006E34BD"/>
    <w:rsid w:val="006E73E8"/>
    <w:rsid w:val="006F1227"/>
    <w:rsid w:val="006F712E"/>
    <w:rsid w:val="00702DF3"/>
    <w:rsid w:val="00705AB8"/>
    <w:rsid w:val="007121A3"/>
    <w:rsid w:val="00713B3A"/>
    <w:rsid w:val="007140BE"/>
    <w:rsid w:val="0071607D"/>
    <w:rsid w:val="00722472"/>
    <w:rsid w:val="007239F6"/>
    <w:rsid w:val="00723AC6"/>
    <w:rsid w:val="00730800"/>
    <w:rsid w:val="0073309E"/>
    <w:rsid w:val="00733D3B"/>
    <w:rsid w:val="007344E0"/>
    <w:rsid w:val="00734B57"/>
    <w:rsid w:val="00736647"/>
    <w:rsid w:val="00736D61"/>
    <w:rsid w:val="00742045"/>
    <w:rsid w:val="00744D21"/>
    <w:rsid w:val="00746541"/>
    <w:rsid w:val="00750F21"/>
    <w:rsid w:val="007520EC"/>
    <w:rsid w:val="00752B84"/>
    <w:rsid w:val="00754047"/>
    <w:rsid w:val="00763359"/>
    <w:rsid w:val="0076359A"/>
    <w:rsid w:val="00763FE8"/>
    <w:rsid w:val="00765AC8"/>
    <w:rsid w:val="0077271D"/>
    <w:rsid w:val="00773A0D"/>
    <w:rsid w:val="00775908"/>
    <w:rsid w:val="00775957"/>
    <w:rsid w:val="007809C7"/>
    <w:rsid w:val="00780EF0"/>
    <w:rsid w:val="00781876"/>
    <w:rsid w:val="00784BF9"/>
    <w:rsid w:val="0078604A"/>
    <w:rsid w:val="00786904"/>
    <w:rsid w:val="00786921"/>
    <w:rsid w:val="00787E10"/>
    <w:rsid w:val="0079062D"/>
    <w:rsid w:val="007917B3"/>
    <w:rsid w:val="0079476F"/>
    <w:rsid w:val="007A04CA"/>
    <w:rsid w:val="007A0BA2"/>
    <w:rsid w:val="007A707F"/>
    <w:rsid w:val="007A7769"/>
    <w:rsid w:val="007B021E"/>
    <w:rsid w:val="007B1373"/>
    <w:rsid w:val="007B21FF"/>
    <w:rsid w:val="007B4F3D"/>
    <w:rsid w:val="007B5545"/>
    <w:rsid w:val="007B7733"/>
    <w:rsid w:val="007C0112"/>
    <w:rsid w:val="007C3B00"/>
    <w:rsid w:val="007C4376"/>
    <w:rsid w:val="007D37B2"/>
    <w:rsid w:val="007D51E0"/>
    <w:rsid w:val="007D6171"/>
    <w:rsid w:val="007D74E5"/>
    <w:rsid w:val="007D7520"/>
    <w:rsid w:val="007D7B37"/>
    <w:rsid w:val="007E02E6"/>
    <w:rsid w:val="007E1735"/>
    <w:rsid w:val="007E31C9"/>
    <w:rsid w:val="007E40F8"/>
    <w:rsid w:val="007E539D"/>
    <w:rsid w:val="007E6C75"/>
    <w:rsid w:val="007E6E2D"/>
    <w:rsid w:val="007F0AC2"/>
    <w:rsid w:val="007F0B15"/>
    <w:rsid w:val="007F2CF1"/>
    <w:rsid w:val="007F6DA5"/>
    <w:rsid w:val="0080095C"/>
    <w:rsid w:val="0080098E"/>
    <w:rsid w:val="00800D9B"/>
    <w:rsid w:val="00806EFD"/>
    <w:rsid w:val="0081063E"/>
    <w:rsid w:val="00813E25"/>
    <w:rsid w:val="00816B14"/>
    <w:rsid w:val="00817BA9"/>
    <w:rsid w:val="00821098"/>
    <w:rsid w:val="00831D85"/>
    <w:rsid w:val="00831E6D"/>
    <w:rsid w:val="00835DBE"/>
    <w:rsid w:val="00837ED4"/>
    <w:rsid w:val="00840285"/>
    <w:rsid w:val="0084359A"/>
    <w:rsid w:val="00844354"/>
    <w:rsid w:val="00844DC5"/>
    <w:rsid w:val="00845DBF"/>
    <w:rsid w:val="0085024A"/>
    <w:rsid w:val="008510C5"/>
    <w:rsid w:val="00851E8F"/>
    <w:rsid w:val="00854D67"/>
    <w:rsid w:val="00856548"/>
    <w:rsid w:val="00857B7B"/>
    <w:rsid w:val="00862464"/>
    <w:rsid w:val="0086524B"/>
    <w:rsid w:val="00866768"/>
    <w:rsid w:val="008675BC"/>
    <w:rsid w:val="00870D46"/>
    <w:rsid w:val="00873F82"/>
    <w:rsid w:val="00874355"/>
    <w:rsid w:val="0087453B"/>
    <w:rsid w:val="0087502A"/>
    <w:rsid w:val="00876658"/>
    <w:rsid w:val="008768EA"/>
    <w:rsid w:val="00881254"/>
    <w:rsid w:val="008815F8"/>
    <w:rsid w:val="00881E75"/>
    <w:rsid w:val="00887791"/>
    <w:rsid w:val="008937E8"/>
    <w:rsid w:val="0089576E"/>
    <w:rsid w:val="008A59D6"/>
    <w:rsid w:val="008A7DBE"/>
    <w:rsid w:val="008B3094"/>
    <w:rsid w:val="008B4BDF"/>
    <w:rsid w:val="008B5863"/>
    <w:rsid w:val="008B7E3F"/>
    <w:rsid w:val="008C1948"/>
    <w:rsid w:val="008C2C81"/>
    <w:rsid w:val="008C3035"/>
    <w:rsid w:val="008C4AE9"/>
    <w:rsid w:val="008C5295"/>
    <w:rsid w:val="008C5B9A"/>
    <w:rsid w:val="008C60F5"/>
    <w:rsid w:val="008C630D"/>
    <w:rsid w:val="008C7751"/>
    <w:rsid w:val="008D5031"/>
    <w:rsid w:val="008E2E59"/>
    <w:rsid w:val="008E4E24"/>
    <w:rsid w:val="008F0706"/>
    <w:rsid w:val="008F0BCF"/>
    <w:rsid w:val="008F1B08"/>
    <w:rsid w:val="008F23A3"/>
    <w:rsid w:val="008F53CF"/>
    <w:rsid w:val="008F65C7"/>
    <w:rsid w:val="008F72C3"/>
    <w:rsid w:val="008F73CA"/>
    <w:rsid w:val="009053B4"/>
    <w:rsid w:val="00905583"/>
    <w:rsid w:val="00906019"/>
    <w:rsid w:val="00906CEF"/>
    <w:rsid w:val="00910BAC"/>
    <w:rsid w:val="00915B02"/>
    <w:rsid w:val="009218F8"/>
    <w:rsid w:val="009259F7"/>
    <w:rsid w:val="009265FF"/>
    <w:rsid w:val="009335C2"/>
    <w:rsid w:val="009345D8"/>
    <w:rsid w:val="00944A9D"/>
    <w:rsid w:val="00945189"/>
    <w:rsid w:val="00946D5C"/>
    <w:rsid w:val="00950DBD"/>
    <w:rsid w:val="00952046"/>
    <w:rsid w:val="00952390"/>
    <w:rsid w:val="00955728"/>
    <w:rsid w:val="00955F93"/>
    <w:rsid w:val="00956AC0"/>
    <w:rsid w:val="00964772"/>
    <w:rsid w:val="00966123"/>
    <w:rsid w:val="00966803"/>
    <w:rsid w:val="0097070F"/>
    <w:rsid w:val="00974209"/>
    <w:rsid w:val="00976FF1"/>
    <w:rsid w:val="00977EAB"/>
    <w:rsid w:val="00980F66"/>
    <w:rsid w:val="009853C0"/>
    <w:rsid w:val="00990C1B"/>
    <w:rsid w:val="00992412"/>
    <w:rsid w:val="0099353F"/>
    <w:rsid w:val="0099626D"/>
    <w:rsid w:val="00997A1D"/>
    <w:rsid w:val="009A0FF7"/>
    <w:rsid w:val="009A3CAE"/>
    <w:rsid w:val="009A3D61"/>
    <w:rsid w:val="009B2453"/>
    <w:rsid w:val="009B2724"/>
    <w:rsid w:val="009B32A2"/>
    <w:rsid w:val="009B421E"/>
    <w:rsid w:val="009C06E6"/>
    <w:rsid w:val="009C11E3"/>
    <w:rsid w:val="009C4757"/>
    <w:rsid w:val="009C4C3D"/>
    <w:rsid w:val="009D1F01"/>
    <w:rsid w:val="009D27FF"/>
    <w:rsid w:val="009D3D03"/>
    <w:rsid w:val="009D4661"/>
    <w:rsid w:val="009D6A86"/>
    <w:rsid w:val="009D6C08"/>
    <w:rsid w:val="009E2A2A"/>
    <w:rsid w:val="009E3255"/>
    <w:rsid w:val="009E4924"/>
    <w:rsid w:val="009E50A2"/>
    <w:rsid w:val="009F0052"/>
    <w:rsid w:val="009F0108"/>
    <w:rsid w:val="009F0CD3"/>
    <w:rsid w:val="009F12AD"/>
    <w:rsid w:val="009F2C97"/>
    <w:rsid w:val="009F530C"/>
    <w:rsid w:val="009F5AD5"/>
    <w:rsid w:val="009F62F7"/>
    <w:rsid w:val="00A02A0D"/>
    <w:rsid w:val="00A04342"/>
    <w:rsid w:val="00A05549"/>
    <w:rsid w:val="00A07668"/>
    <w:rsid w:val="00A12787"/>
    <w:rsid w:val="00A15A94"/>
    <w:rsid w:val="00A163F6"/>
    <w:rsid w:val="00A20397"/>
    <w:rsid w:val="00A2539B"/>
    <w:rsid w:val="00A26153"/>
    <w:rsid w:val="00A27D48"/>
    <w:rsid w:val="00A27F41"/>
    <w:rsid w:val="00A27FE2"/>
    <w:rsid w:val="00A3397D"/>
    <w:rsid w:val="00A33D44"/>
    <w:rsid w:val="00A41F73"/>
    <w:rsid w:val="00A46948"/>
    <w:rsid w:val="00A47ABF"/>
    <w:rsid w:val="00A53C52"/>
    <w:rsid w:val="00A557BA"/>
    <w:rsid w:val="00A65C48"/>
    <w:rsid w:val="00A65F58"/>
    <w:rsid w:val="00A66390"/>
    <w:rsid w:val="00A67D98"/>
    <w:rsid w:val="00A732B5"/>
    <w:rsid w:val="00A734C8"/>
    <w:rsid w:val="00A774A0"/>
    <w:rsid w:val="00A82504"/>
    <w:rsid w:val="00A83297"/>
    <w:rsid w:val="00A873FB"/>
    <w:rsid w:val="00A91706"/>
    <w:rsid w:val="00A91A8E"/>
    <w:rsid w:val="00A92164"/>
    <w:rsid w:val="00A96137"/>
    <w:rsid w:val="00AA1487"/>
    <w:rsid w:val="00AA1632"/>
    <w:rsid w:val="00AA4AF4"/>
    <w:rsid w:val="00AA6BA9"/>
    <w:rsid w:val="00AA75C4"/>
    <w:rsid w:val="00AB301D"/>
    <w:rsid w:val="00AB7105"/>
    <w:rsid w:val="00AC174E"/>
    <w:rsid w:val="00AC3D32"/>
    <w:rsid w:val="00AC6FFB"/>
    <w:rsid w:val="00AD5917"/>
    <w:rsid w:val="00AD73A5"/>
    <w:rsid w:val="00AD7555"/>
    <w:rsid w:val="00AE1984"/>
    <w:rsid w:val="00AE2691"/>
    <w:rsid w:val="00AE6FA4"/>
    <w:rsid w:val="00AE7A32"/>
    <w:rsid w:val="00AF15D2"/>
    <w:rsid w:val="00AF1EDC"/>
    <w:rsid w:val="00AF345A"/>
    <w:rsid w:val="00AF3DAF"/>
    <w:rsid w:val="00AF4E0A"/>
    <w:rsid w:val="00AF61AE"/>
    <w:rsid w:val="00B00E30"/>
    <w:rsid w:val="00B010B7"/>
    <w:rsid w:val="00B03174"/>
    <w:rsid w:val="00B05CED"/>
    <w:rsid w:val="00B0663E"/>
    <w:rsid w:val="00B0667F"/>
    <w:rsid w:val="00B06710"/>
    <w:rsid w:val="00B0690A"/>
    <w:rsid w:val="00B109A7"/>
    <w:rsid w:val="00B12878"/>
    <w:rsid w:val="00B140C1"/>
    <w:rsid w:val="00B14DF3"/>
    <w:rsid w:val="00B15CFB"/>
    <w:rsid w:val="00B16814"/>
    <w:rsid w:val="00B215BF"/>
    <w:rsid w:val="00B2492D"/>
    <w:rsid w:val="00B267CD"/>
    <w:rsid w:val="00B31940"/>
    <w:rsid w:val="00B335E2"/>
    <w:rsid w:val="00B34B52"/>
    <w:rsid w:val="00B41546"/>
    <w:rsid w:val="00B43323"/>
    <w:rsid w:val="00B43847"/>
    <w:rsid w:val="00B45231"/>
    <w:rsid w:val="00B4588F"/>
    <w:rsid w:val="00B47C5A"/>
    <w:rsid w:val="00B5012F"/>
    <w:rsid w:val="00B50E6B"/>
    <w:rsid w:val="00B51C92"/>
    <w:rsid w:val="00B53073"/>
    <w:rsid w:val="00B54CD6"/>
    <w:rsid w:val="00B623AE"/>
    <w:rsid w:val="00B62DFC"/>
    <w:rsid w:val="00B647BC"/>
    <w:rsid w:val="00B64FC0"/>
    <w:rsid w:val="00B718F6"/>
    <w:rsid w:val="00B726D3"/>
    <w:rsid w:val="00B7347A"/>
    <w:rsid w:val="00B74266"/>
    <w:rsid w:val="00B767B6"/>
    <w:rsid w:val="00B76A97"/>
    <w:rsid w:val="00B933A0"/>
    <w:rsid w:val="00B95C52"/>
    <w:rsid w:val="00B97D4C"/>
    <w:rsid w:val="00BA1126"/>
    <w:rsid w:val="00BA231E"/>
    <w:rsid w:val="00BA3822"/>
    <w:rsid w:val="00BA6484"/>
    <w:rsid w:val="00BA7C68"/>
    <w:rsid w:val="00BB0355"/>
    <w:rsid w:val="00BB0AD6"/>
    <w:rsid w:val="00BB0EF3"/>
    <w:rsid w:val="00BB1828"/>
    <w:rsid w:val="00BB36E0"/>
    <w:rsid w:val="00BB43C8"/>
    <w:rsid w:val="00BB46D2"/>
    <w:rsid w:val="00BB575F"/>
    <w:rsid w:val="00BB5B18"/>
    <w:rsid w:val="00BB71C7"/>
    <w:rsid w:val="00BC137C"/>
    <w:rsid w:val="00BC3230"/>
    <w:rsid w:val="00BC3552"/>
    <w:rsid w:val="00BC740D"/>
    <w:rsid w:val="00BD1179"/>
    <w:rsid w:val="00BD4509"/>
    <w:rsid w:val="00BD77BD"/>
    <w:rsid w:val="00BE0863"/>
    <w:rsid w:val="00BE2898"/>
    <w:rsid w:val="00BE5746"/>
    <w:rsid w:val="00BE64C7"/>
    <w:rsid w:val="00BF07F0"/>
    <w:rsid w:val="00BF1BAB"/>
    <w:rsid w:val="00BF5917"/>
    <w:rsid w:val="00C03446"/>
    <w:rsid w:val="00C03F8B"/>
    <w:rsid w:val="00C04FF4"/>
    <w:rsid w:val="00C057DA"/>
    <w:rsid w:val="00C05BD7"/>
    <w:rsid w:val="00C066FC"/>
    <w:rsid w:val="00C07DDC"/>
    <w:rsid w:val="00C10B12"/>
    <w:rsid w:val="00C12286"/>
    <w:rsid w:val="00C12FB5"/>
    <w:rsid w:val="00C1341F"/>
    <w:rsid w:val="00C14199"/>
    <w:rsid w:val="00C15D94"/>
    <w:rsid w:val="00C17A24"/>
    <w:rsid w:val="00C20E45"/>
    <w:rsid w:val="00C24D55"/>
    <w:rsid w:val="00C254B0"/>
    <w:rsid w:val="00C3417D"/>
    <w:rsid w:val="00C35584"/>
    <w:rsid w:val="00C361D7"/>
    <w:rsid w:val="00C36D8B"/>
    <w:rsid w:val="00C41F7E"/>
    <w:rsid w:val="00C43686"/>
    <w:rsid w:val="00C4748B"/>
    <w:rsid w:val="00C476AF"/>
    <w:rsid w:val="00C5215C"/>
    <w:rsid w:val="00C53865"/>
    <w:rsid w:val="00C568CC"/>
    <w:rsid w:val="00C6065F"/>
    <w:rsid w:val="00C60F9E"/>
    <w:rsid w:val="00C62B91"/>
    <w:rsid w:val="00C637F9"/>
    <w:rsid w:val="00C63F1E"/>
    <w:rsid w:val="00C64098"/>
    <w:rsid w:val="00C667D6"/>
    <w:rsid w:val="00C70FE2"/>
    <w:rsid w:val="00C747C3"/>
    <w:rsid w:val="00C74E21"/>
    <w:rsid w:val="00C76495"/>
    <w:rsid w:val="00C8246C"/>
    <w:rsid w:val="00C8295F"/>
    <w:rsid w:val="00C82F26"/>
    <w:rsid w:val="00C83601"/>
    <w:rsid w:val="00C86839"/>
    <w:rsid w:val="00C90A6B"/>
    <w:rsid w:val="00C93744"/>
    <w:rsid w:val="00C94548"/>
    <w:rsid w:val="00C9616F"/>
    <w:rsid w:val="00C97731"/>
    <w:rsid w:val="00CA2153"/>
    <w:rsid w:val="00CA59D5"/>
    <w:rsid w:val="00CB0032"/>
    <w:rsid w:val="00CB0872"/>
    <w:rsid w:val="00CB2C3E"/>
    <w:rsid w:val="00CB411D"/>
    <w:rsid w:val="00CB486F"/>
    <w:rsid w:val="00CB4C2C"/>
    <w:rsid w:val="00CC05D7"/>
    <w:rsid w:val="00CC1078"/>
    <w:rsid w:val="00CC2E6F"/>
    <w:rsid w:val="00CC4250"/>
    <w:rsid w:val="00CC4413"/>
    <w:rsid w:val="00CC47F3"/>
    <w:rsid w:val="00CC721B"/>
    <w:rsid w:val="00CD08E3"/>
    <w:rsid w:val="00CD36FE"/>
    <w:rsid w:val="00CD5685"/>
    <w:rsid w:val="00CE036D"/>
    <w:rsid w:val="00CE4E4F"/>
    <w:rsid w:val="00CE56EF"/>
    <w:rsid w:val="00CF2D61"/>
    <w:rsid w:val="00CF35EB"/>
    <w:rsid w:val="00CF4338"/>
    <w:rsid w:val="00D05756"/>
    <w:rsid w:val="00D069B3"/>
    <w:rsid w:val="00D11FC9"/>
    <w:rsid w:val="00D12AAB"/>
    <w:rsid w:val="00D15B0C"/>
    <w:rsid w:val="00D160DD"/>
    <w:rsid w:val="00D17297"/>
    <w:rsid w:val="00D17AA3"/>
    <w:rsid w:val="00D21274"/>
    <w:rsid w:val="00D22122"/>
    <w:rsid w:val="00D223E4"/>
    <w:rsid w:val="00D24688"/>
    <w:rsid w:val="00D264C0"/>
    <w:rsid w:val="00D2691B"/>
    <w:rsid w:val="00D26F40"/>
    <w:rsid w:val="00D309F1"/>
    <w:rsid w:val="00D40F0E"/>
    <w:rsid w:val="00D40FCB"/>
    <w:rsid w:val="00D4116B"/>
    <w:rsid w:val="00D42A49"/>
    <w:rsid w:val="00D448BC"/>
    <w:rsid w:val="00D44964"/>
    <w:rsid w:val="00D44EC8"/>
    <w:rsid w:val="00D50A83"/>
    <w:rsid w:val="00D60BA0"/>
    <w:rsid w:val="00D623E4"/>
    <w:rsid w:val="00D642F3"/>
    <w:rsid w:val="00D65AF7"/>
    <w:rsid w:val="00D7070E"/>
    <w:rsid w:val="00D7197F"/>
    <w:rsid w:val="00D72D53"/>
    <w:rsid w:val="00D747A5"/>
    <w:rsid w:val="00D75172"/>
    <w:rsid w:val="00D75687"/>
    <w:rsid w:val="00D762BF"/>
    <w:rsid w:val="00D771D4"/>
    <w:rsid w:val="00D77C6E"/>
    <w:rsid w:val="00D83904"/>
    <w:rsid w:val="00D86309"/>
    <w:rsid w:val="00D87599"/>
    <w:rsid w:val="00D914F0"/>
    <w:rsid w:val="00D9150D"/>
    <w:rsid w:val="00D9268B"/>
    <w:rsid w:val="00D934CD"/>
    <w:rsid w:val="00D954E7"/>
    <w:rsid w:val="00DA10C7"/>
    <w:rsid w:val="00DA2E90"/>
    <w:rsid w:val="00DA44CA"/>
    <w:rsid w:val="00DA57F2"/>
    <w:rsid w:val="00DB1A99"/>
    <w:rsid w:val="00DB270D"/>
    <w:rsid w:val="00DB76D8"/>
    <w:rsid w:val="00DC2869"/>
    <w:rsid w:val="00DC583F"/>
    <w:rsid w:val="00DC6DFF"/>
    <w:rsid w:val="00DC7D59"/>
    <w:rsid w:val="00DC7EA1"/>
    <w:rsid w:val="00DD1709"/>
    <w:rsid w:val="00DD400A"/>
    <w:rsid w:val="00DD666B"/>
    <w:rsid w:val="00DE07FE"/>
    <w:rsid w:val="00DE0866"/>
    <w:rsid w:val="00DE49F9"/>
    <w:rsid w:val="00DF1DD8"/>
    <w:rsid w:val="00DF4906"/>
    <w:rsid w:val="00DF4C01"/>
    <w:rsid w:val="00DF574E"/>
    <w:rsid w:val="00DF5CE0"/>
    <w:rsid w:val="00E014C6"/>
    <w:rsid w:val="00E017C3"/>
    <w:rsid w:val="00E06046"/>
    <w:rsid w:val="00E12A43"/>
    <w:rsid w:val="00E15994"/>
    <w:rsid w:val="00E20F2D"/>
    <w:rsid w:val="00E22E2C"/>
    <w:rsid w:val="00E33AEA"/>
    <w:rsid w:val="00E34640"/>
    <w:rsid w:val="00E44E7B"/>
    <w:rsid w:val="00E4573E"/>
    <w:rsid w:val="00E5391A"/>
    <w:rsid w:val="00E60568"/>
    <w:rsid w:val="00E61C3C"/>
    <w:rsid w:val="00E6246B"/>
    <w:rsid w:val="00E635EE"/>
    <w:rsid w:val="00E638F7"/>
    <w:rsid w:val="00E66ADF"/>
    <w:rsid w:val="00E7249C"/>
    <w:rsid w:val="00E80B40"/>
    <w:rsid w:val="00E83561"/>
    <w:rsid w:val="00E836A7"/>
    <w:rsid w:val="00E85444"/>
    <w:rsid w:val="00E87B4A"/>
    <w:rsid w:val="00E919B8"/>
    <w:rsid w:val="00E92645"/>
    <w:rsid w:val="00E93708"/>
    <w:rsid w:val="00E94350"/>
    <w:rsid w:val="00E96542"/>
    <w:rsid w:val="00EA0A39"/>
    <w:rsid w:val="00EA0AD7"/>
    <w:rsid w:val="00EA2FEC"/>
    <w:rsid w:val="00EA4802"/>
    <w:rsid w:val="00EA5B00"/>
    <w:rsid w:val="00EA5C78"/>
    <w:rsid w:val="00EA5D2C"/>
    <w:rsid w:val="00EA7451"/>
    <w:rsid w:val="00EA7E3D"/>
    <w:rsid w:val="00EB4D3F"/>
    <w:rsid w:val="00EB630E"/>
    <w:rsid w:val="00EC05D8"/>
    <w:rsid w:val="00EC107A"/>
    <w:rsid w:val="00EC3270"/>
    <w:rsid w:val="00EC3F45"/>
    <w:rsid w:val="00EC52BA"/>
    <w:rsid w:val="00EC5A58"/>
    <w:rsid w:val="00EC60D3"/>
    <w:rsid w:val="00EC7A9F"/>
    <w:rsid w:val="00ED0720"/>
    <w:rsid w:val="00ED27C7"/>
    <w:rsid w:val="00ED5203"/>
    <w:rsid w:val="00ED5988"/>
    <w:rsid w:val="00ED7CA0"/>
    <w:rsid w:val="00EE24FD"/>
    <w:rsid w:val="00EE5F8B"/>
    <w:rsid w:val="00EF1DBA"/>
    <w:rsid w:val="00EF2603"/>
    <w:rsid w:val="00EF3F48"/>
    <w:rsid w:val="00EF6021"/>
    <w:rsid w:val="00EF78AF"/>
    <w:rsid w:val="00F00E33"/>
    <w:rsid w:val="00F0368A"/>
    <w:rsid w:val="00F063B9"/>
    <w:rsid w:val="00F069A5"/>
    <w:rsid w:val="00F10109"/>
    <w:rsid w:val="00F125A0"/>
    <w:rsid w:val="00F155D7"/>
    <w:rsid w:val="00F23580"/>
    <w:rsid w:val="00F27522"/>
    <w:rsid w:val="00F2752E"/>
    <w:rsid w:val="00F27666"/>
    <w:rsid w:val="00F32B74"/>
    <w:rsid w:val="00F33D2B"/>
    <w:rsid w:val="00F33EBD"/>
    <w:rsid w:val="00F34771"/>
    <w:rsid w:val="00F4320A"/>
    <w:rsid w:val="00F43FD2"/>
    <w:rsid w:val="00F46ED6"/>
    <w:rsid w:val="00F47F22"/>
    <w:rsid w:val="00F53CAC"/>
    <w:rsid w:val="00F55DF7"/>
    <w:rsid w:val="00F6265B"/>
    <w:rsid w:val="00F66D16"/>
    <w:rsid w:val="00F679F2"/>
    <w:rsid w:val="00F70451"/>
    <w:rsid w:val="00F71A58"/>
    <w:rsid w:val="00F75824"/>
    <w:rsid w:val="00F824DB"/>
    <w:rsid w:val="00F84473"/>
    <w:rsid w:val="00F84481"/>
    <w:rsid w:val="00F9088E"/>
    <w:rsid w:val="00F91167"/>
    <w:rsid w:val="00F93AB5"/>
    <w:rsid w:val="00F94764"/>
    <w:rsid w:val="00F94E6C"/>
    <w:rsid w:val="00F9605B"/>
    <w:rsid w:val="00F96723"/>
    <w:rsid w:val="00F96D02"/>
    <w:rsid w:val="00FA10DD"/>
    <w:rsid w:val="00FA3427"/>
    <w:rsid w:val="00FB0D9A"/>
    <w:rsid w:val="00FB217F"/>
    <w:rsid w:val="00FB423F"/>
    <w:rsid w:val="00FC043A"/>
    <w:rsid w:val="00FC2D6D"/>
    <w:rsid w:val="00FD1449"/>
    <w:rsid w:val="00FE007B"/>
    <w:rsid w:val="00FE2385"/>
    <w:rsid w:val="00FE25EB"/>
    <w:rsid w:val="00FE6B23"/>
    <w:rsid w:val="00FF0586"/>
    <w:rsid w:val="00FF09D6"/>
    <w:rsid w:val="00FF2D97"/>
    <w:rsid w:val="00FF32D9"/>
    <w:rsid w:val="00FF4623"/>
    <w:rsid w:val="04B11554"/>
    <w:rsid w:val="10530BF9"/>
    <w:rsid w:val="1263A7D0"/>
    <w:rsid w:val="139F2A90"/>
    <w:rsid w:val="17E75DD4"/>
    <w:rsid w:val="1BACEE8B"/>
    <w:rsid w:val="1E7B077E"/>
    <w:rsid w:val="1F4BBFE7"/>
    <w:rsid w:val="1F8A42A9"/>
    <w:rsid w:val="217AF163"/>
    <w:rsid w:val="24A2A648"/>
    <w:rsid w:val="294A8210"/>
    <w:rsid w:val="297074C2"/>
    <w:rsid w:val="297248BC"/>
    <w:rsid w:val="2B585372"/>
    <w:rsid w:val="2CCFD58C"/>
    <w:rsid w:val="305736FB"/>
    <w:rsid w:val="36712229"/>
    <w:rsid w:val="3B0830B6"/>
    <w:rsid w:val="44EA78D4"/>
    <w:rsid w:val="44F7E183"/>
    <w:rsid w:val="450FE681"/>
    <w:rsid w:val="454D1F73"/>
    <w:rsid w:val="45A34CB9"/>
    <w:rsid w:val="4886D0F5"/>
    <w:rsid w:val="4D448AD2"/>
    <w:rsid w:val="549B153F"/>
    <w:rsid w:val="563854E7"/>
    <w:rsid w:val="57706749"/>
    <w:rsid w:val="57C8A21E"/>
    <w:rsid w:val="5C025BE2"/>
    <w:rsid w:val="5DA8D068"/>
    <w:rsid w:val="5E108354"/>
    <w:rsid w:val="5FBCDDAA"/>
    <w:rsid w:val="6087E054"/>
    <w:rsid w:val="67B25A6B"/>
    <w:rsid w:val="69BA5532"/>
    <w:rsid w:val="6DEC731B"/>
    <w:rsid w:val="6FE4A593"/>
    <w:rsid w:val="739857C1"/>
    <w:rsid w:val="7B2A45AC"/>
    <w:rsid w:val="7F503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-relative:page;mso-position-vertical-relative:page" fill="f" fillcolor="white" stroke="f">
      <v:fill color="white" on="f"/>
      <v:stroke on="f"/>
      <v:textbox inset="0,0,0,0"/>
    </o:shapedefaults>
    <o:shapelayout v:ext="edit">
      <o:idmap v:ext="edit" data="2"/>
    </o:shapelayout>
  </w:shapeDefaults>
  <w:decimalSymbol w:val=","/>
  <w:listSeparator w:val=","/>
  <w14:docId w14:val="2D29A2A5"/>
  <w15:chartTrackingRefBased/>
  <w15:docId w15:val="{2877B8A7-B735-4A9B-9667-233C70FAB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Calibri" w:hAnsi="Verdan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semiHidden="1" w:uiPriority="0" w:unhideWhenUsed="1" w:qFormat="1"/>
    <w:lsdException w:name="heading 3" w:semiHidden="1" w:uiPriority="0" w:unhideWhenUsed="1"/>
    <w:lsdException w:name="heading 4" w:semiHidden="1" w:uiPriority="0" w:unhideWhenUsed="1"/>
    <w:lsdException w:name="heading 5" w:semiHidden="1" w:uiPriority="0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rsid w:val="00870D46"/>
    <w:pPr>
      <w:spacing w:line="280" w:lineRule="atLeast"/>
    </w:pPr>
    <w:rPr>
      <w:lang w:val="nl-NL"/>
    </w:rPr>
  </w:style>
  <w:style w:type="paragraph" w:styleId="Kop1">
    <w:name w:val="heading 1"/>
    <w:basedOn w:val="Standaard"/>
    <w:next w:val="Standaard"/>
    <w:link w:val="Kop1Char"/>
    <w:rsid w:val="00C63F1E"/>
    <w:pPr>
      <w:keepNext/>
      <w:keepLines/>
      <w:numPr>
        <w:numId w:val="1"/>
      </w:numPr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Kop2">
    <w:name w:val="heading 2"/>
    <w:aliases w:val="Zuyd KOP 2"/>
    <w:basedOn w:val="Standaard"/>
    <w:next w:val="Standaard"/>
    <w:link w:val="Kop2Char"/>
    <w:unhideWhenUsed/>
    <w:qFormat/>
    <w:rsid w:val="002B6937"/>
    <w:pPr>
      <w:keepNext/>
      <w:keepLines/>
      <w:numPr>
        <w:ilvl w:val="1"/>
        <w:numId w:val="1"/>
      </w:numPr>
      <w:spacing w:before="40"/>
      <w:outlineLvl w:val="1"/>
    </w:pPr>
    <w:rPr>
      <w:rFonts w:ascii="Avenir Next LT Pro" w:eastAsiaTheme="majorEastAsia" w:hAnsi="Avenir Next LT Pro" w:cstheme="majorBidi"/>
      <w:b/>
      <w:bCs/>
      <w:sz w:val="36"/>
      <w:szCs w:val="36"/>
    </w:rPr>
  </w:style>
  <w:style w:type="paragraph" w:styleId="Kop3">
    <w:name w:val="heading 3"/>
    <w:basedOn w:val="Standaard"/>
    <w:next w:val="Standaard"/>
    <w:link w:val="Kop3Char"/>
    <w:unhideWhenUsed/>
    <w:rsid w:val="0079476F"/>
    <w:pPr>
      <w:keepNext/>
      <w:keepLines/>
      <w:numPr>
        <w:ilvl w:val="2"/>
        <w:numId w:val="1"/>
      </w:numPr>
      <w:spacing w:before="40"/>
      <w:outlineLvl w:val="2"/>
    </w:pPr>
    <w:rPr>
      <w:rFonts w:ascii="Avenir Next LT Pro" w:eastAsiaTheme="majorEastAsia" w:hAnsi="Avenir Next LT Pro" w:cstheme="majorBidi"/>
      <w:sz w:val="28"/>
      <w:szCs w:val="28"/>
    </w:rPr>
  </w:style>
  <w:style w:type="paragraph" w:styleId="Kop4">
    <w:name w:val="heading 4"/>
    <w:basedOn w:val="Standaard"/>
    <w:next w:val="Standaard"/>
    <w:link w:val="Kop4Char"/>
    <w:unhideWhenUsed/>
    <w:rsid w:val="005E3BD8"/>
    <w:pPr>
      <w:keepNext/>
      <w:keepLines/>
      <w:numPr>
        <w:ilvl w:val="3"/>
        <w:numId w:val="1"/>
      </w:numPr>
      <w:spacing w:before="40"/>
      <w:outlineLvl w:val="3"/>
    </w:pPr>
    <w:rPr>
      <w:rFonts w:ascii="Avenir Next LT Pro" w:eastAsiaTheme="majorEastAsia" w:hAnsi="Avenir Next LT Pro" w:cstheme="majorBidi"/>
      <w:b/>
      <w:bCs/>
      <w:sz w:val="22"/>
      <w:szCs w:val="22"/>
    </w:rPr>
  </w:style>
  <w:style w:type="paragraph" w:styleId="Kop5">
    <w:name w:val="heading 5"/>
    <w:basedOn w:val="Standaard"/>
    <w:next w:val="Standaard"/>
    <w:link w:val="Kop5Char"/>
    <w:rsid w:val="004A0A84"/>
    <w:pPr>
      <w:numPr>
        <w:ilvl w:val="4"/>
        <w:numId w:val="1"/>
      </w:numPr>
      <w:spacing w:before="240" w:after="60"/>
      <w:outlineLvl w:val="4"/>
    </w:pPr>
    <w:rPr>
      <w:rFonts w:ascii="Constantia" w:hAnsi="Constantia"/>
      <w:b/>
      <w:bCs/>
      <w:i/>
      <w:iCs/>
      <w:sz w:val="26"/>
      <w:szCs w:val="26"/>
    </w:rPr>
  </w:style>
  <w:style w:type="paragraph" w:styleId="Kop6">
    <w:name w:val="heading 6"/>
    <w:basedOn w:val="Standaard"/>
    <w:next w:val="Standaard"/>
    <w:link w:val="Kop6Char"/>
    <w:rsid w:val="004A0A84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Kop7">
    <w:name w:val="heading 7"/>
    <w:basedOn w:val="Standaard"/>
    <w:next w:val="Standaard"/>
    <w:link w:val="Kop7Char"/>
    <w:rsid w:val="004A0A84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Kop8">
    <w:name w:val="heading 8"/>
    <w:basedOn w:val="Standaard"/>
    <w:next w:val="Standaard"/>
    <w:link w:val="Kop8Char"/>
    <w:rsid w:val="004A0A84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Kop9">
    <w:name w:val="heading 9"/>
    <w:basedOn w:val="Standaard"/>
    <w:next w:val="Standaard"/>
    <w:link w:val="Kop9Char"/>
    <w:rsid w:val="004A0A84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A96137"/>
    <w:pPr>
      <w:tabs>
        <w:tab w:val="center" w:pos="4536"/>
        <w:tab w:val="right" w:pos="9072"/>
      </w:tabs>
    </w:pPr>
  </w:style>
  <w:style w:type="character" w:customStyle="1" w:styleId="KoptekstChar">
    <w:name w:val="Koptekst Char"/>
    <w:link w:val="Koptekst"/>
    <w:uiPriority w:val="99"/>
    <w:rsid w:val="00A96137"/>
    <w:rPr>
      <w:rFonts w:ascii="Constantia" w:hAnsi="Constantia" w:cs="Times New Roman"/>
      <w:sz w:val="22"/>
      <w:lang w:val="nl-NL"/>
    </w:rPr>
  </w:style>
  <w:style w:type="paragraph" w:styleId="Voettekst">
    <w:name w:val="footer"/>
    <w:basedOn w:val="Standaard"/>
    <w:link w:val="VoettekstChar"/>
    <w:uiPriority w:val="99"/>
    <w:unhideWhenUsed/>
    <w:rsid w:val="00A96137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link w:val="Voettekst"/>
    <w:uiPriority w:val="99"/>
    <w:rsid w:val="00A96137"/>
    <w:rPr>
      <w:rFonts w:ascii="Constantia" w:hAnsi="Constantia" w:cs="Times New Roman"/>
      <w:sz w:val="22"/>
      <w:lang w:val="nl-NL"/>
    </w:rPr>
  </w:style>
  <w:style w:type="paragraph" w:customStyle="1" w:styleId="Huisstijl-Naw">
    <w:name w:val="Huisstijl-Naw"/>
    <w:basedOn w:val="Standaard"/>
    <w:rsid w:val="00A96137"/>
    <w:rPr>
      <w:noProof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A9613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link w:val="Ballontekst"/>
    <w:uiPriority w:val="99"/>
    <w:semiHidden/>
    <w:rsid w:val="00A96137"/>
    <w:rPr>
      <w:rFonts w:ascii="Tahoma" w:hAnsi="Tahoma" w:cs="Tahoma"/>
      <w:sz w:val="16"/>
      <w:szCs w:val="16"/>
      <w:lang w:val="nl-NL"/>
    </w:rPr>
  </w:style>
  <w:style w:type="paragraph" w:customStyle="1" w:styleId="Huisstijl-Gegevens">
    <w:name w:val="Huisstijl-Gegevens"/>
    <w:basedOn w:val="Standaard"/>
    <w:rsid w:val="00A96137"/>
    <w:rPr>
      <w:noProof/>
    </w:rPr>
  </w:style>
  <w:style w:type="paragraph" w:customStyle="1" w:styleId="Huisstijl-Pagina">
    <w:name w:val="Huisstijl-Pagina"/>
    <w:basedOn w:val="Standaard"/>
    <w:rsid w:val="00A96137"/>
    <w:rPr>
      <w:noProof/>
    </w:rPr>
  </w:style>
  <w:style w:type="character" w:styleId="Hyperlink">
    <w:name w:val="Hyperlink"/>
    <w:uiPriority w:val="99"/>
    <w:unhideWhenUsed/>
    <w:rsid w:val="00A96137"/>
    <w:rPr>
      <w:color w:val="0000FF"/>
      <w:u w:val="single"/>
    </w:rPr>
  </w:style>
  <w:style w:type="paragraph" w:styleId="Lijstalinea">
    <w:name w:val="List Paragraph"/>
    <w:basedOn w:val="Standaard"/>
    <w:uiPriority w:val="34"/>
    <w:rsid w:val="00F0368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customStyle="1" w:styleId="Zuyd">
    <w:name w:val="Zuyd"/>
    <w:basedOn w:val="Standaard"/>
    <w:link w:val="ZuydChar"/>
    <w:qFormat/>
    <w:rsid w:val="00C63F1E"/>
    <w:rPr>
      <w:rFonts w:ascii="Avenir Next LT Pro" w:hAnsi="Avenir Next LT Pro"/>
      <w:sz w:val="22"/>
      <w:szCs w:val="22"/>
    </w:rPr>
  </w:style>
  <w:style w:type="character" w:customStyle="1" w:styleId="ZuydChar">
    <w:name w:val="Zuyd Char"/>
    <w:basedOn w:val="Standaardalinea-lettertype"/>
    <w:link w:val="Zuyd"/>
    <w:rsid w:val="00C63F1E"/>
    <w:rPr>
      <w:rFonts w:ascii="Avenir Next LT Pro" w:hAnsi="Avenir Next LT Pro"/>
      <w:sz w:val="22"/>
      <w:szCs w:val="22"/>
    </w:rPr>
  </w:style>
  <w:style w:type="character" w:customStyle="1" w:styleId="Kop1Char">
    <w:name w:val="Kop 1 Char"/>
    <w:basedOn w:val="Standaardalinea-lettertype"/>
    <w:link w:val="Kop1"/>
    <w:rsid w:val="00C63F1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nl-NL"/>
    </w:rPr>
  </w:style>
  <w:style w:type="paragraph" w:customStyle="1" w:styleId="ZuydKOP1">
    <w:name w:val="Zuyd KOP 1"/>
    <w:basedOn w:val="Kop1"/>
    <w:link w:val="ZuydKOP1Char"/>
    <w:qFormat/>
    <w:rsid w:val="00A734C8"/>
    <w:rPr>
      <w:rFonts w:ascii="Avenir Next LT Pro" w:hAnsi="Avenir Next LT Pro"/>
      <w:color w:val="auto"/>
      <w:sz w:val="48"/>
    </w:rPr>
  </w:style>
  <w:style w:type="character" w:customStyle="1" w:styleId="ZuydKOP1Char">
    <w:name w:val="Zuyd KOP 1 Char"/>
    <w:basedOn w:val="Kop1Char"/>
    <w:link w:val="ZuydKOP1"/>
    <w:rsid w:val="00A734C8"/>
    <w:rPr>
      <w:rFonts w:ascii="Avenir Next LT Pro" w:eastAsiaTheme="majorEastAsia" w:hAnsi="Avenir Next LT Pro" w:cstheme="majorBidi"/>
      <w:color w:val="2E74B5" w:themeColor="accent1" w:themeShade="BF"/>
      <w:sz w:val="48"/>
      <w:szCs w:val="32"/>
      <w:lang w:val="nl-NL"/>
    </w:rPr>
  </w:style>
  <w:style w:type="character" w:customStyle="1" w:styleId="Kop2Char">
    <w:name w:val="Kop 2 Char"/>
    <w:aliases w:val="Zuyd KOP 2 Char"/>
    <w:basedOn w:val="Standaardalinea-lettertype"/>
    <w:link w:val="Kop2"/>
    <w:rsid w:val="002B6937"/>
    <w:rPr>
      <w:rFonts w:ascii="Avenir Next LT Pro" w:eastAsiaTheme="majorEastAsia" w:hAnsi="Avenir Next LT Pro" w:cstheme="majorBidi"/>
      <w:b/>
      <w:bCs/>
      <w:sz w:val="36"/>
      <w:szCs w:val="36"/>
      <w:lang w:val="nl-NL"/>
    </w:rPr>
  </w:style>
  <w:style w:type="character" w:customStyle="1" w:styleId="Kop3Char">
    <w:name w:val="Kop 3 Char"/>
    <w:basedOn w:val="Standaardalinea-lettertype"/>
    <w:link w:val="Kop3"/>
    <w:rsid w:val="0079476F"/>
    <w:rPr>
      <w:rFonts w:ascii="Avenir Next LT Pro" w:eastAsiaTheme="majorEastAsia" w:hAnsi="Avenir Next LT Pro" w:cstheme="majorBidi"/>
      <w:sz w:val="28"/>
      <w:szCs w:val="28"/>
      <w:lang w:val="nl-NL"/>
    </w:rPr>
  </w:style>
  <w:style w:type="character" w:customStyle="1" w:styleId="Kop4Char">
    <w:name w:val="Kop 4 Char"/>
    <w:basedOn w:val="Standaardalinea-lettertype"/>
    <w:link w:val="Kop4"/>
    <w:rsid w:val="005E3BD8"/>
    <w:rPr>
      <w:rFonts w:ascii="Avenir Next LT Pro" w:eastAsiaTheme="majorEastAsia" w:hAnsi="Avenir Next LT Pro" w:cstheme="majorBidi"/>
      <w:b/>
      <w:bCs/>
      <w:sz w:val="22"/>
      <w:szCs w:val="22"/>
      <w:lang w:val="nl-NL"/>
    </w:rPr>
  </w:style>
  <w:style w:type="paragraph" w:customStyle="1" w:styleId="ZuydKOP3">
    <w:name w:val="Zuyd KOP 3"/>
    <w:basedOn w:val="Zuyd"/>
    <w:link w:val="ZuydKOP3Char"/>
    <w:qFormat/>
    <w:rsid w:val="00B74266"/>
    <w:pPr>
      <w:spacing w:line="240" w:lineRule="auto"/>
    </w:pPr>
    <w:rPr>
      <w:sz w:val="28"/>
      <w:szCs w:val="28"/>
    </w:rPr>
  </w:style>
  <w:style w:type="character" w:customStyle="1" w:styleId="ZuydKOP3Char">
    <w:name w:val="Zuyd KOP 3 Char"/>
    <w:basedOn w:val="ZuydChar"/>
    <w:link w:val="ZuydKOP3"/>
    <w:rsid w:val="00B74266"/>
    <w:rPr>
      <w:rFonts w:ascii="Avenir Next LT Pro" w:hAnsi="Avenir Next LT Pro"/>
      <w:sz w:val="28"/>
      <w:szCs w:val="28"/>
    </w:rPr>
  </w:style>
  <w:style w:type="paragraph" w:customStyle="1" w:styleId="ZuydKOP4">
    <w:name w:val="Zuyd KOP 4"/>
    <w:basedOn w:val="Zuyd"/>
    <w:link w:val="ZuydKOP4Char"/>
    <w:qFormat/>
    <w:rsid w:val="00750F21"/>
    <w:pPr>
      <w:spacing w:line="240" w:lineRule="auto"/>
    </w:pPr>
    <w:rPr>
      <w:b/>
    </w:rPr>
  </w:style>
  <w:style w:type="character" w:customStyle="1" w:styleId="ZuydKOP4Char">
    <w:name w:val="Zuyd KOP 4 Char"/>
    <w:basedOn w:val="ZuydChar"/>
    <w:link w:val="ZuydKOP4"/>
    <w:rsid w:val="00750F21"/>
    <w:rPr>
      <w:rFonts w:ascii="Avenir Next LT Pro" w:hAnsi="Avenir Next LT Pro"/>
      <w:b/>
      <w:sz w:val="22"/>
      <w:szCs w:val="22"/>
    </w:rPr>
  </w:style>
  <w:style w:type="paragraph" w:styleId="Inhopg1">
    <w:name w:val="toc 1"/>
    <w:basedOn w:val="Standaard"/>
    <w:next w:val="Standaard"/>
    <w:autoRedefine/>
    <w:uiPriority w:val="39"/>
    <w:unhideWhenUsed/>
    <w:rsid w:val="008F0706"/>
    <w:pPr>
      <w:spacing w:before="120" w:after="120"/>
    </w:pPr>
    <w:rPr>
      <w:rFonts w:asciiTheme="minorHAnsi" w:hAnsiTheme="minorHAnsi" w:cstheme="minorHAnsi"/>
      <w:b/>
      <w:bCs/>
      <w:caps/>
    </w:rPr>
  </w:style>
  <w:style w:type="paragraph" w:styleId="Inhopg2">
    <w:name w:val="toc 2"/>
    <w:basedOn w:val="Standaard"/>
    <w:next w:val="Standaard"/>
    <w:autoRedefine/>
    <w:uiPriority w:val="39"/>
    <w:unhideWhenUsed/>
    <w:rsid w:val="00C60F9E"/>
    <w:pPr>
      <w:ind w:left="200"/>
    </w:pPr>
    <w:rPr>
      <w:rFonts w:asciiTheme="minorHAnsi" w:hAnsiTheme="minorHAnsi" w:cstheme="minorHAnsi"/>
      <w:smallCaps/>
    </w:rPr>
  </w:style>
  <w:style w:type="paragraph" w:customStyle="1" w:styleId="pf0">
    <w:name w:val="pf0"/>
    <w:basedOn w:val="Standaard"/>
    <w:rsid w:val="001034F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nl-NL"/>
    </w:rPr>
  </w:style>
  <w:style w:type="character" w:customStyle="1" w:styleId="cf01">
    <w:name w:val="cf01"/>
    <w:basedOn w:val="Standaardalinea-lettertype"/>
    <w:rsid w:val="001034FF"/>
    <w:rPr>
      <w:rFonts w:ascii="Segoe UI" w:hAnsi="Segoe UI" w:cs="Segoe UI" w:hint="default"/>
      <w:sz w:val="18"/>
      <w:szCs w:val="18"/>
    </w:rPr>
  </w:style>
  <w:style w:type="paragraph" w:styleId="Voetnoottekst">
    <w:name w:val="footnote text"/>
    <w:basedOn w:val="Standaard"/>
    <w:link w:val="VoetnoottekstChar"/>
    <w:uiPriority w:val="99"/>
    <w:semiHidden/>
    <w:unhideWhenUsed/>
    <w:rsid w:val="00D05756"/>
    <w:pPr>
      <w:spacing w:line="240" w:lineRule="auto"/>
    </w:pPr>
    <w:rPr>
      <w:rFonts w:ascii="Constantia" w:eastAsiaTheme="minorHAnsi" w:hAnsi="Constantia" w:cstheme="minorBidi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D05756"/>
    <w:rPr>
      <w:rFonts w:ascii="Constantia" w:eastAsiaTheme="minorHAnsi" w:hAnsi="Constantia" w:cstheme="minorBidi"/>
      <w:lang w:val="nl-NL"/>
    </w:rPr>
  </w:style>
  <w:style w:type="character" w:customStyle="1" w:styleId="cf11">
    <w:name w:val="cf11"/>
    <w:basedOn w:val="Standaardalinea-lettertype"/>
    <w:rsid w:val="00BC740D"/>
    <w:rPr>
      <w:rFonts w:ascii="Segoe UI" w:hAnsi="Segoe UI" w:cs="Segoe UI" w:hint="default"/>
      <w:sz w:val="18"/>
      <w:szCs w:val="18"/>
      <w:shd w:val="clear" w:color="auto" w:fill="FFFF00"/>
    </w:rPr>
  </w:style>
  <w:style w:type="character" w:customStyle="1" w:styleId="normaltextrun">
    <w:name w:val="normaltextrun"/>
    <w:basedOn w:val="Standaardalinea-lettertype"/>
    <w:rsid w:val="00FE6B23"/>
  </w:style>
  <w:style w:type="character" w:customStyle="1" w:styleId="Kop5Char">
    <w:name w:val="Kop 5 Char"/>
    <w:basedOn w:val="Standaardalinea-lettertype"/>
    <w:link w:val="Kop5"/>
    <w:rsid w:val="004A0A84"/>
    <w:rPr>
      <w:rFonts w:ascii="Constantia" w:hAnsi="Constantia"/>
      <w:b/>
      <w:bCs/>
      <w:i/>
      <w:iCs/>
      <w:sz w:val="26"/>
      <w:szCs w:val="26"/>
      <w:lang w:val="nl-NL"/>
    </w:rPr>
  </w:style>
  <w:style w:type="character" w:customStyle="1" w:styleId="Kop6Char">
    <w:name w:val="Kop 6 Char"/>
    <w:basedOn w:val="Standaardalinea-lettertype"/>
    <w:link w:val="Kop6"/>
    <w:rsid w:val="004A0A84"/>
    <w:rPr>
      <w:rFonts w:ascii="Times New Roman" w:hAnsi="Times New Roman"/>
      <w:b/>
      <w:bCs/>
      <w:sz w:val="22"/>
      <w:szCs w:val="22"/>
      <w:lang w:val="nl-NL"/>
    </w:rPr>
  </w:style>
  <w:style w:type="character" w:customStyle="1" w:styleId="Kop7Char">
    <w:name w:val="Kop 7 Char"/>
    <w:basedOn w:val="Standaardalinea-lettertype"/>
    <w:link w:val="Kop7"/>
    <w:rsid w:val="004A0A84"/>
    <w:rPr>
      <w:rFonts w:ascii="Times New Roman" w:hAnsi="Times New Roman"/>
      <w:sz w:val="24"/>
      <w:szCs w:val="24"/>
      <w:lang w:val="nl-NL"/>
    </w:rPr>
  </w:style>
  <w:style w:type="character" w:customStyle="1" w:styleId="Kop8Char">
    <w:name w:val="Kop 8 Char"/>
    <w:basedOn w:val="Standaardalinea-lettertype"/>
    <w:link w:val="Kop8"/>
    <w:rsid w:val="004A0A84"/>
    <w:rPr>
      <w:rFonts w:ascii="Times New Roman" w:hAnsi="Times New Roman"/>
      <w:i/>
      <w:iCs/>
      <w:sz w:val="24"/>
      <w:szCs w:val="24"/>
      <w:lang w:val="nl-NL"/>
    </w:rPr>
  </w:style>
  <w:style w:type="character" w:customStyle="1" w:styleId="Kop9Char">
    <w:name w:val="Kop 9 Char"/>
    <w:basedOn w:val="Standaardalinea-lettertype"/>
    <w:link w:val="Kop9"/>
    <w:rsid w:val="004A0A84"/>
    <w:rPr>
      <w:rFonts w:ascii="Arial" w:hAnsi="Arial" w:cs="Arial"/>
      <w:sz w:val="22"/>
      <w:szCs w:val="22"/>
      <w:lang w:val="nl-NL"/>
    </w:rPr>
  </w:style>
  <w:style w:type="paragraph" w:styleId="Normaalweb">
    <w:name w:val="Normal (Web)"/>
    <w:basedOn w:val="Standaard"/>
    <w:uiPriority w:val="99"/>
    <w:semiHidden/>
    <w:unhideWhenUsed/>
    <w:rsid w:val="004A0A8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nl-NL"/>
    </w:rPr>
  </w:style>
  <w:style w:type="character" w:styleId="Nadruk">
    <w:name w:val="Emphasis"/>
    <w:basedOn w:val="Standaardalinea-lettertype"/>
    <w:uiPriority w:val="20"/>
    <w:rsid w:val="004A0A84"/>
    <w:rPr>
      <w:i/>
      <w:iCs/>
    </w:rPr>
  </w:style>
  <w:style w:type="character" w:styleId="Zwaar">
    <w:name w:val="Strong"/>
    <w:basedOn w:val="Standaardalinea-lettertype"/>
    <w:uiPriority w:val="22"/>
    <w:rsid w:val="004A0A84"/>
    <w:rPr>
      <w:b/>
      <w:bCs/>
    </w:rPr>
  </w:style>
  <w:style w:type="paragraph" w:customStyle="1" w:styleId="Huisstijl-Titel">
    <w:name w:val="Huisstijl-Titel"/>
    <w:basedOn w:val="Standaard"/>
    <w:rsid w:val="004A0A84"/>
    <w:rPr>
      <w:rFonts w:ascii="Constantia" w:hAnsi="Constantia"/>
      <w:sz w:val="56"/>
    </w:rPr>
  </w:style>
  <w:style w:type="paragraph" w:customStyle="1" w:styleId="Kop1zondernummer">
    <w:name w:val="Kop 1 zonder nummer"/>
    <w:basedOn w:val="Kop1"/>
    <w:next w:val="Standaard"/>
    <w:semiHidden/>
    <w:rsid w:val="004A0A84"/>
    <w:pPr>
      <w:keepNext w:val="0"/>
      <w:keepLines w:val="0"/>
      <w:adjustRightInd w:val="0"/>
      <w:spacing w:before="0" w:after="280"/>
    </w:pPr>
    <w:rPr>
      <w:rFonts w:ascii="Constantia" w:eastAsia="Times New Roman" w:hAnsi="Constantia" w:cs="Times New Roman"/>
      <w:b/>
      <w:color w:val="auto"/>
      <w:sz w:val="28"/>
      <w:szCs w:val="20"/>
      <w:lang w:eastAsia="nl-NL"/>
    </w:rPr>
  </w:style>
  <w:style w:type="paragraph" w:customStyle="1" w:styleId="Kop2zondernummer">
    <w:name w:val="Kop 2 zonder nummer"/>
    <w:basedOn w:val="Kop2"/>
    <w:next w:val="Standaard"/>
    <w:semiHidden/>
    <w:rsid w:val="004A0A84"/>
    <w:pPr>
      <w:keepNext w:val="0"/>
      <w:spacing w:before="0" w:line="254" w:lineRule="exact"/>
    </w:pPr>
    <w:rPr>
      <w:rFonts w:ascii="Constantia" w:eastAsia="Times New Roman" w:hAnsi="Constantia" w:cs="Arial"/>
      <w:i/>
      <w:kern w:val="32"/>
      <w:sz w:val="22"/>
      <w:szCs w:val="16"/>
    </w:rPr>
  </w:style>
  <w:style w:type="paragraph" w:customStyle="1" w:styleId="Huisstijl-Kop1">
    <w:name w:val="Huisstijl-Kop1"/>
    <w:basedOn w:val="Standaard"/>
    <w:semiHidden/>
    <w:qFormat/>
    <w:rsid w:val="004A0A84"/>
    <w:rPr>
      <w:rFonts w:ascii="Constantia" w:hAnsi="Constantia"/>
      <w:b/>
      <w:sz w:val="28"/>
    </w:rPr>
  </w:style>
  <w:style w:type="paragraph" w:customStyle="1" w:styleId="Huisstijl-Kop2">
    <w:name w:val="Huisstijl-Kop2"/>
    <w:basedOn w:val="Standaard"/>
    <w:semiHidden/>
    <w:qFormat/>
    <w:rsid w:val="004A0A84"/>
    <w:rPr>
      <w:rFonts w:ascii="Constantia" w:hAnsi="Constantia"/>
      <w:b/>
      <w:i/>
      <w:sz w:val="22"/>
    </w:rPr>
  </w:style>
  <w:style w:type="character" w:styleId="GevolgdeHyperlink">
    <w:name w:val="FollowedHyperlink"/>
    <w:uiPriority w:val="99"/>
    <w:semiHidden/>
    <w:rsid w:val="004A0A84"/>
    <w:rPr>
      <w:rFonts w:cs="Times New Roman"/>
      <w:color w:val="800080"/>
      <w:u w:val="single"/>
    </w:rPr>
  </w:style>
  <w:style w:type="table" w:styleId="Tabelraster">
    <w:name w:val="Table Grid"/>
    <w:basedOn w:val="Standaardtabel"/>
    <w:uiPriority w:val="99"/>
    <w:rsid w:val="004A0A84"/>
    <w:rPr>
      <w:rFonts w:cs="Arial"/>
      <w:lang w:val="nl-NL" w:eastAsia="nl-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Verwijzingopmerking">
    <w:name w:val="annotation reference"/>
    <w:uiPriority w:val="99"/>
    <w:semiHidden/>
    <w:rsid w:val="004A0A84"/>
    <w:rPr>
      <w:rFonts w:cs="Times New Roman"/>
      <w:sz w:val="16"/>
    </w:rPr>
  </w:style>
  <w:style w:type="paragraph" w:styleId="Tekstopmerking">
    <w:name w:val="annotation text"/>
    <w:basedOn w:val="Standaard"/>
    <w:link w:val="TekstopmerkingChar"/>
    <w:uiPriority w:val="99"/>
    <w:semiHidden/>
    <w:rsid w:val="004A0A84"/>
    <w:pPr>
      <w:spacing w:line="240" w:lineRule="auto"/>
    </w:pPr>
    <w:rPr>
      <w:rFonts w:ascii="Constantia" w:hAnsi="Constantia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4A0A84"/>
    <w:rPr>
      <w:rFonts w:ascii="Constantia" w:hAnsi="Constantia"/>
      <w:lang w:val="nl-NL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rsid w:val="004A0A84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4A0A84"/>
    <w:rPr>
      <w:rFonts w:ascii="Constantia" w:hAnsi="Constantia"/>
      <w:b/>
      <w:bCs/>
      <w:lang w:val="nl-NL"/>
    </w:rPr>
  </w:style>
  <w:style w:type="paragraph" w:styleId="Plattetekst">
    <w:name w:val="Body Text"/>
    <w:basedOn w:val="Standaard"/>
    <w:link w:val="PlattetekstChar"/>
    <w:uiPriority w:val="99"/>
    <w:semiHidden/>
    <w:rsid w:val="004A0A84"/>
    <w:pPr>
      <w:spacing w:after="120"/>
    </w:pPr>
    <w:rPr>
      <w:rFonts w:ascii="Constantia" w:hAnsi="Constantia"/>
      <w:sz w:val="22"/>
    </w:rPr>
  </w:style>
  <w:style w:type="character" w:customStyle="1" w:styleId="PlattetekstChar">
    <w:name w:val="Platte tekst Char"/>
    <w:basedOn w:val="Standaardalinea-lettertype"/>
    <w:link w:val="Plattetekst"/>
    <w:uiPriority w:val="99"/>
    <w:semiHidden/>
    <w:rsid w:val="004A0A84"/>
    <w:rPr>
      <w:rFonts w:ascii="Constantia" w:hAnsi="Constantia"/>
      <w:sz w:val="22"/>
      <w:lang w:val="nl-NL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4A0A84"/>
    <w:pPr>
      <w:spacing w:line="259" w:lineRule="auto"/>
      <w:outlineLvl w:val="9"/>
    </w:pPr>
    <w:rPr>
      <w:rFonts w:ascii="Calibri Light" w:eastAsia="Times New Roman" w:hAnsi="Calibri Light" w:cs="Times New Roman"/>
      <w:color w:val="2E74B5"/>
      <w:lang w:eastAsia="nl-NL"/>
    </w:rPr>
  </w:style>
  <w:style w:type="character" w:customStyle="1" w:styleId="apple-converted-space">
    <w:name w:val="apple-converted-space"/>
    <w:basedOn w:val="Standaardalinea-lettertype"/>
    <w:rsid w:val="004A0A84"/>
  </w:style>
  <w:style w:type="paragraph" w:styleId="Inhopg3">
    <w:name w:val="toc 3"/>
    <w:basedOn w:val="Standaard"/>
    <w:next w:val="Standaard"/>
    <w:autoRedefine/>
    <w:uiPriority w:val="39"/>
    <w:unhideWhenUsed/>
    <w:rsid w:val="004A0A84"/>
    <w:pPr>
      <w:ind w:left="400"/>
    </w:pPr>
    <w:rPr>
      <w:rFonts w:asciiTheme="minorHAnsi" w:hAnsiTheme="minorHAnsi" w:cstheme="minorHAnsi"/>
      <w:i/>
      <w:iCs/>
    </w:rPr>
  </w:style>
  <w:style w:type="paragraph" w:styleId="Revisie">
    <w:name w:val="Revision"/>
    <w:hidden/>
    <w:uiPriority w:val="99"/>
    <w:semiHidden/>
    <w:rsid w:val="004A0A84"/>
  </w:style>
  <w:style w:type="character" w:styleId="Onopgelostemelding">
    <w:name w:val="Unresolved Mention"/>
    <w:basedOn w:val="Standaardalinea-lettertype"/>
    <w:uiPriority w:val="99"/>
    <w:semiHidden/>
    <w:unhideWhenUsed/>
    <w:rsid w:val="004A0A84"/>
    <w:rPr>
      <w:color w:val="605E5C"/>
      <w:shd w:val="clear" w:color="auto" w:fill="E1DFDD"/>
    </w:rPr>
  </w:style>
  <w:style w:type="paragraph" w:customStyle="1" w:styleId="xmsolistparagraph">
    <w:name w:val="x_msolistparagraph"/>
    <w:basedOn w:val="Standaard"/>
    <w:rsid w:val="004A0A84"/>
    <w:pPr>
      <w:spacing w:before="100" w:beforeAutospacing="1" w:after="100" w:afterAutospacing="1" w:line="240" w:lineRule="auto"/>
    </w:pPr>
    <w:rPr>
      <w:rFonts w:ascii="Calibri" w:eastAsiaTheme="minorHAnsi" w:hAnsi="Calibri" w:cs="Calibri"/>
      <w:sz w:val="22"/>
      <w:szCs w:val="22"/>
      <w:lang w:eastAsia="nl-NL"/>
    </w:rPr>
  </w:style>
  <w:style w:type="paragraph" w:customStyle="1" w:styleId="ZuydKOPStijlgids1">
    <w:name w:val="Zuyd KOP Stijlgids 1"/>
    <w:basedOn w:val="ZuydKOP1"/>
    <w:link w:val="ZuydKOPStijlgids1Char"/>
    <w:rsid w:val="00C15D94"/>
    <w:rPr>
      <w:b/>
      <w:bCs/>
    </w:rPr>
  </w:style>
  <w:style w:type="character" w:customStyle="1" w:styleId="ZuydKOPStijlgids1Char">
    <w:name w:val="Zuyd KOP Stijlgids 1 Char"/>
    <w:basedOn w:val="ZuydKOP1Char"/>
    <w:link w:val="ZuydKOPStijlgids1"/>
    <w:rsid w:val="00C15D94"/>
    <w:rPr>
      <w:rFonts w:ascii="Avenir Next LT Pro" w:eastAsiaTheme="majorEastAsia" w:hAnsi="Avenir Next LT Pro" w:cstheme="majorBidi"/>
      <w:b/>
      <w:bCs/>
      <w:color w:val="2E74B5" w:themeColor="accent1" w:themeShade="BF"/>
      <w:sz w:val="48"/>
      <w:szCs w:val="32"/>
      <w:lang w:val="nl-NL"/>
    </w:rPr>
  </w:style>
  <w:style w:type="paragraph" w:customStyle="1" w:styleId="ZuydKOP11">
    <w:name w:val="Zuyd KOP 1.1"/>
    <w:basedOn w:val="Standaard"/>
    <w:link w:val="ZuydKOP11Char"/>
    <w:rsid w:val="00FB217F"/>
    <w:rPr>
      <w:rFonts w:ascii="Avenir Next LT Pro Light" w:hAnsi="Avenir Next LT Pro Light"/>
      <w:sz w:val="22"/>
      <w:szCs w:val="22"/>
    </w:rPr>
  </w:style>
  <w:style w:type="character" w:customStyle="1" w:styleId="ZuydKOP11Char">
    <w:name w:val="Zuyd KOP 1.1 Char"/>
    <w:basedOn w:val="Standaardalinea-lettertype"/>
    <w:link w:val="ZuydKOP11"/>
    <w:rsid w:val="00FB217F"/>
    <w:rPr>
      <w:rFonts w:ascii="Avenir Next LT Pro Light" w:hAnsi="Avenir Next LT Pro Light"/>
      <w:sz w:val="22"/>
      <w:szCs w:val="22"/>
    </w:rPr>
  </w:style>
  <w:style w:type="paragraph" w:customStyle="1" w:styleId="ZuydKOPnu">
    <w:name w:val="Zuyd KOP nu"/>
    <w:basedOn w:val="Kop2"/>
    <w:link w:val="ZuydKOPnuChar"/>
    <w:qFormat/>
    <w:rsid w:val="00FB217F"/>
    <w:pPr>
      <w:spacing w:before="0" w:line="276" w:lineRule="auto"/>
    </w:pPr>
    <w:rPr>
      <w:rFonts w:ascii="Avenir Next LT Pro Light" w:hAnsi="Avenir Next LT Pro Light"/>
      <w:sz w:val="22"/>
      <w:szCs w:val="22"/>
    </w:rPr>
  </w:style>
  <w:style w:type="character" w:customStyle="1" w:styleId="ZuydKOPnuChar">
    <w:name w:val="Zuyd KOP nu Char"/>
    <w:basedOn w:val="Kop2Char"/>
    <w:link w:val="ZuydKOPnu"/>
    <w:rsid w:val="00FB217F"/>
    <w:rPr>
      <w:rFonts w:ascii="Avenir Next LT Pro Light" w:eastAsiaTheme="majorEastAsia" w:hAnsi="Avenir Next LT Pro Light" w:cstheme="majorBidi"/>
      <w:b/>
      <w:bCs/>
      <w:sz w:val="22"/>
      <w:szCs w:val="22"/>
      <w:lang w:val="nl-NL"/>
    </w:rPr>
  </w:style>
  <w:style w:type="paragraph" w:styleId="Inhopg4">
    <w:name w:val="toc 4"/>
    <w:basedOn w:val="Standaard"/>
    <w:next w:val="Standaard"/>
    <w:autoRedefine/>
    <w:uiPriority w:val="39"/>
    <w:unhideWhenUsed/>
    <w:rsid w:val="002628D6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Inhopg5">
    <w:name w:val="toc 5"/>
    <w:basedOn w:val="Standaard"/>
    <w:next w:val="Standaard"/>
    <w:autoRedefine/>
    <w:uiPriority w:val="39"/>
    <w:unhideWhenUsed/>
    <w:rsid w:val="002628D6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Inhopg6">
    <w:name w:val="toc 6"/>
    <w:basedOn w:val="Standaard"/>
    <w:next w:val="Standaard"/>
    <w:autoRedefine/>
    <w:uiPriority w:val="39"/>
    <w:unhideWhenUsed/>
    <w:rsid w:val="002628D6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Inhopg7">
    <w:name w:val="toc 7"/>
    <w:basedOn w:val="Standaard"/>
    <w:next w:val="Standaard"/>
    <w:autoRedefine/>
    <w:uiPriority w:val="39"/>
    <w:unhideWhenUsed/>
    <w:rsid w:val="002628D6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Inhopg8">
    <w:name w:val="toc 8"/>
    <w:basedOn w:val="Standaard"/>
    <w:next w:val="Standaard"/>
    <w:autoRedefine/>
    <w:uiPriority w:val="39"/>
    <w:unhideWhenUsed/>
    <w:rsid w:val="002628D6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Inhopg9">
    <w:name w:val="toc 9"/>
    <w:basedOn w:val="Standaard"/>
    <w:next w:val="Standaard"/>
    <w:autoRedefine/>
    <w:uiPriority w:val="39"/>
    <w:unhideWhenUsed/>
    <w:rsid w:val="002628D6"/>
    <w:pPr>
      <w:ind w:left="1600"/>
    </w:pPr>
    <w:rPr>
      <w:rFonts w:asciiTheme="minorHAnsi" w:hAnsiTheme="minorHAnsi" w:cstheme="minorHAnsi"/>
      <w:sz w:val="18"/>
      <w:szCs w:val="18"/>
    </w:rPr>
  </w:style>
  <w:style w:type="table" w:styleId="Rastertabel4-Accent6">
    <w:name w:val="Grid Table 4 Accent 6"/>
    <w:basedOn w:val="Standaardtabel"/>
    <w:uiPriority w:val="49"/>
    <w:rsid w:val="007D7B37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jsttabel4-Accent6">
    <w:name w:val="List Table 4 Accent 6"/>
    <w:basedOn w:val="Standaardtabel"/>
    <w:uiPriority w:val="49"/>
    <w:rsid w:val="00D40F0E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customStyle="1" w:styleId="paragraph">
    <w:name w:val="paragraph"/>
    <w:basedOn w:val="Standaard"/>
    <w:rsid w:val="00FC2D6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nl-NL"/>
    </w:rPr>
  </w:style>
  <w:style w:type="character" w:customStyle="1" w:styleId="textrun">
    <w:name w:val="textrun"/>
    <w:basedOn w:val="Standaardalinea-lettertype"/>
    <w:rsid w:val="00FC2D6D"/>
  </w:style>
  <w:style w:type="character" w:customStyle="1" w:styleId="eop">
    <w:name w:val="eop"/>
    <w:basedOn w:val="Standaardalinea-lettertype"/>
    <w:rsid w:val="00FC2D6D"/>
  </w:style>
  <w:style w:type="character" w:customStyle="1" w:styleId="linebreakblob">
    <w:name w:val="linebreakblob"/>
    <w:basedOn w:val="Standaardalinea-lettertype"/>
    <w:rsid w:val="00FC2D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1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24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52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55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7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82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46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65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89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7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179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1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0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30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00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37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20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61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55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17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37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4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30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72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69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71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448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69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35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95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30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378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39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3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66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14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67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29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5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74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32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50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4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885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8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5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1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6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5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2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1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3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0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8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5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37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9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9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3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86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06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3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7485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91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6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3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725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8418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15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0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06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5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1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0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5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1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1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7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5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1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2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6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9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3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8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4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4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4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53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92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89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44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7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5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9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10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8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21" Type="http://schemas.openxmlformats.org/officeDocument/2006/relationships/header" Target="header6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eader" Target="header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footer" Target="footer6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zuydhogeschool.sharepoint.com/sites/OfficeTemplates/Gedeelde%20documenten/NL%20Titelblad%20met%20blanco%20volgpagina's.dotx" TargetMode="Externa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96f161d-cb47-4396-95a3-dc9df298ef27">
      <Terms xmlns="http://schemas.microsoft.com/office/infopath/2007/PartnerControls"/>
    </lcf76f155ced4ddcb4097134ff3c332f>
    <TaxCatchAll xmlns="002b8438-dd11-4a85-9df7-01fe05b38d6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0105DB97951B4C949B0FA939EE51BE" ma:contentTypeVersion="13" ma:contentTypeDescription="Een nieuw document maken." ma:contentTypeScope="" ma:versionID="ed29c09f3da73d90e58e87fb0a4c1459">
  <xsd:schema xmlns:xsd="http://www.w3.org/2001/XMLSchema" xmlns:xs="http://www.w3.org/2001/XMLSchema" xmlns:p="http://schemas.microsoft.com/office/2006/metadata/properties" xmlns:ns2="f96f161d-cb47-4396-95a3-dc9df298ef27" xmlns:ns3="002b8438-dd11-4a85-9df7-01fe05b38d69" targetNamespace="http://schemas.microsoft.com/office/2006/metadata/properties" ma:root="true" ma:fieldsID="ec935e909a6930654fc5cf82f0041c6d" ns2:_="" ns3:_="">
    <xsd:import namespace="f96f161d-cb47-4396-95a3-dc9df298ef27"/>
    <xsd:import namespace="002b8438-dd11-4a85-9df7-01fe05b38d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6f161d-cb47-4396-95a3-dc9df298ef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5bd69f14-2b9f-433c-9887-fccfa466e1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2b8438-dd11-4a85-9df7-01fe05b38d6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b531b9a-61dc-4a47-bcdf-665277b35fca}" ma:internalName="TaxCatchAll" ma:showField="CatchAllData" ma:web="002b8438-dd11-4a85-9df7-01fe05b38d6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740E37-561D-421B-A987-9B140E499FF2}">
  <ds:schemaRefs>
    <ds:schemaRef ds:uri="http://schemas.microsoft.com/office/2006/metadata/properties"/>
    <ds:schemaRef ds:uri="http://schemas.microsoft.com/office/infopath/2007/PartnerControls"/>
    <ds:schemaRef ds:uri="451e3709-d35b-4a0f-b409-774c0c66f47c"/>
    <ds:schemaRef ds:uri="b1a8f07b-6cb0-488f-98e3-c72d6a1a39e8"/>
  </ds:schemaRefs>
</ds:datastoreItem>
</file>

<file path=customXml/itemProps2.xml><?xml version="1.0" encoding="utf-8"?>
<ds:datastoreItem xmlns:ds="http://schemas.openxmlformats.org/officeDocument/2006/customXml" ds:itemID="{18A605E2-C53E-4526-BE17-43F8811FE146}"/>
</file>

<file path=customXml/itemProps3.xml><?xml version="1.0" encoding="utf-8"?>
<ds:datastoreItem xmlns:ds="http://schemas.openxmlformats.org/officeDocument/2006/customXml" ds:itemID="{8D3825EC-9F82-45E4-86F6-0F79D58F967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C3D8528-7CEE-4ADC-9A48-D2C2E22B57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NL%20Titelblad%20met%20blanco%20volgpagina's.dotx</Template>
  <TotalTime>1420</TotalTime>
  <Pages>11</Pages>
  <Words>823</Words>
  <Characters>4528</Characters>
  <Application>Microsoft Office Word</Application>
  <DocSecurity>0</DocSecurity>
  <Lines>37</Lines>
  <Paragraphs>10</Paragraphs>
  <ScaleCrop>false</ScaleCrop>
  <Company/>
  <LinksUpToDate>false</LinksUpToDate>
  <CharactersWithSpaces>5341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Mengelers,  RMP (Roy)</dc:creator>
  <cp:keywords/>
  <cp:lastModifiedBy>Rianne Boumans</cp:lastModifiedBy>
  <cp:revision>330</cp:revision>
  <cp:lastPrinted>2025-11-26T12:48:00Z</cp:lastPrinted>
  <dcterms:created xsi:type="dcterms:W3CDTF">2025-11-06T08:05:00Z</dcterms:created>
  <dcterms:modified xsi:type="dcterms:W3CDTF">2025-11-26T14:25:00Z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0x010100F60105DB97951B4C949B0FA939EE51BE</vt:lpwstr>
  </property>
  <property fmtid="{D5CDD505-2E9C-101B-9397-08002B2CF9AE}" pid="3" name="MediaServiceImageTags">
    <vt:lpwstr/>
  </property>
</Properties>
</file>